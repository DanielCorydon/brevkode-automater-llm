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E833F" w14:textId="77777777" w:rsidR="00BE7328" w:rsidRDefault="00000000" w:rsidP="003F048F">
      <w:bookmarkStart w:id="0" w:name="_master_template_bookmark"/>
      <w:r>
        <w:rPr>
          <w:noProof/>
        </w:rPr>
        <mc:AlternateContent>
          <mc:Choice Requires="wps">
            <w:drawing>
              <wp:anchor distT="0" distB="0" distL="114300" distR="114300" simplePos="0" relativeHeight="251658240" behindDoc="0" locked="0" layoutInCell="1" allowOverlap="1" wp14:anchorId="52A43223" wp14:editId="00245717">
                <wp:simplePos x="0" y="0"/>
                <wp:positionH relativeFrom="column">
                  <wp:posOffset>-91440</wp:posOffset>
                </wp:positionH>
                <wp:positionV relativeFrom="paragraph">
                  <wp:posOffset>191135</wp:posOffset>
                </wp:positionV>
                <wp:extent cx="5057775" cy="223837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57775" cy="2238375"/>
                        </a:xfrm>
                        <a:prstGeom prst="rect">
                          <a:avLst/>
                        </a:prstGeom>
                        <a:noFill/>
                        <a:ln w="6350">
                          <a:noFill/>
                        </a:ln>
                        <a:effectLst/>
                      </wps:spPr>
                      <wps:txbx>
                        <w:txbxContent>
                          <w:p w14:paraId="3507B372" w14:textId="77777777" w:rsidR="003F048F" w:rsidRPr="00C04315" w:rsidRDefault="00000000" w:rsidP="00C04315">
                            <w:pPr>
                              <w:pStyle w:val="Afsender"/>
                            </w:pPr>
                            <w:r w:rsidRPr="00DC101B">
                              <w:t>Afs: Kongens Vænge 8, 3400 Hillerød</w:t>
                            </w:r>
                          </w:p>
                          <w:bookmarkStart w:id="1" w:name="_Hlk42760657"/>
                          <w:p w14:paraId="037BEE77" w14:textId="77777777" w:rsidR="003F048F" w:rsidRPr="00CC1CD7" w:rsidRDefault="00000000" w:rsidP="0076248F">
                            <w:pPr>
                              <w:pStyle w:val="Adresse"/>
                              <w:rPr>
                                <w:lang w:val="da-DK"/>
                              </w:rPr>
                            </w:pPr>
                            <w:r w:rsidRPr="007B466C">
                              <w:fldChar w:fldCharType="begin"/>
                            </w:r>
                            <w:r w:rsidRPr="007B466C">
                              <w:instrText xml:space="preserve"> IF "J" = "</w:instrText>
                            </w:r>
                            <w:r w:rsidRPr="007B466C">
                              <w:fldChar w:fldCharType="begin"/>
                            </w:r>
                            <w:r w:rsidRPr="007B466C">
                              <w:instrText xml:space="preserve"> MERGEFIELD ab-brevmodtager-doed </w:instrText>
                            </w:r>
                            <w:r w:rsidRPr="007B466C">
                              <w:fldChar w:fldCharType="separate"/>
                            </w:r>
                            <w:r w:rsidR="0087037D">
                              <w:rPr>
                                <w:noProof/>
                              </w:rPr>
                              <w:instrText>«ab-brevmodtager-doed»</w:instrText>
                            </w:r>
                            <w:r w:rsidRPr="007B466C">
                              <w:fldChar w:fldCharType="end"/>
                            </w:r>
                            <w:r w:rsidRPr="007B466C">
                              <w:instrText xml:space="preserve">" "Til boet efter " </w:instrText>
                            </w:r>
                            <w:r w:rsidRPr="007B466C">
                              <w:fldChar w:fldCharType="end"/>
                            </w:r>
                            <w:bookmarkEnd w:id="1"/>
                            <w:r w:rsidRPr="005B7E4A">
                              <w:rPr>
                                <w:lang w:val="da-DK"/>
                              </w:rPr>
                              <w:fldChar w:fldCharType="begin"/>
                            </w:r>
                            <w:r w:rsidRPr="005B7E4A">
                              <w:rPr>
                                <w:lang w:val="da-DK"/>
                              </w:rPr>
                              <w:instrText xml:space="preserve"> MERGEFIELD Navn-Modtager </w:instrText>
                            </w:r>
                            <w:r w:rsidRPr="005B7E4A">
                              <w:rPr>
                                <w:lang w:val="da-DK"/>
                              </w:rPr>
                              <w:fldChar w:fldCharType="separate"/>
                            </w:r>
                            <w:r w:rsidR="0087037D">
                              <w:rPr>
                                <w:noProof/>
                                <w:lang w:val="da-DK"/>
                              </w:rPr>
                              <w:t>«Navn-Modtager»</w:t>
                            </w:r>
                            <w:r w:rsidRPr="005B7E4A">
                              <w:rPr>
                                <w:lang w:val="da-DK"/>
                              </w:rPr>
                              <w:fldChar w:fldCharType="end"/>
                            </w:r>
                          </w:p>
                          <w:p w14:paraId="4477FABC" w14:textId="77777777" w:rsidR="0076248F" w:rsidRPr="0076248F" w:rsidRDefault="00000000" w:rsidP="0076248F">
                            <w:pPr>
                              <w:pStyle w:val="Adresse"/>
                              <w:rPr>
                                <w:lang w:val="da-DK"/>
                              </w:rPr>
                            </w:pPr>
                            <w:r w:rsidRPr="00CC1CD7">
                              <w:rPr>
                                <w:lang w:val="da-DK"/>
                              </w:rPr>
                              <w:fldChar w:fldCharType="begin"/>
                            </w:r>
                            <w:r w:rsidRPr="00CC1CD7">
                              <w:rPr>
                                <w:lang w:val="da-DK"/>
                              </w:rPr>
                              <w:instrText xml:space="preserve"> MERGEFIELD</w:instrText>
                            </w:r>
                            <w:r>
                              <w:rPr>
                                <w:lang w:val="da-DK"/>
                              </w:rPr>
                              <w:instrText xml:space="preserve"> Adresse-Modtager</w:instrText>
                            </w:r>
                            <w:r w:rsidRPr="00CC1CD7">
                              <w:rPr>
                                <w:lang w:val="da-DK"/>
                              </w:rPr>
                              <w:instrText xml:space="preserve"> </w:instrText>
                            </w:r>
                            <w:r w:rsidRPr="00CC1CD7">
                              <w:rPr>
                                <w:lang w:val="da-DK"/>
                              </w:rPr>
                              <w:fldChar w:fldCharType="separate"/>
                            </w:r>
                            <w:r w:rsidR="0087037D">
                              <w:rPr>
                                <w:noProof/>
                                <w:lang w:val="da-DK"/>
                              </w:rPr>
                              <w:t>«Adresse-Modtager»</w:t>
                            </w:r>
                            <w:r w:rsidRPr="00CC1CD7">
                              <w:rPr>
                                <w:lang w:val="da-DK"/>
                              </w:rPr>
                              <w:fldChar w:fldCharType="end"/>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52A43223" id="_x0000_t202" coordsize="21600,21600" o:spt="202" path="m,l,21600r21600,l21600,xe">
                <v:stroke joinstyle="miter"/>
                <v:path gradientshapeok="t" o:connecttype="rect"/>
              </v:shapetype>
              <v:shape id="Text Box 4" o:spid="_x0000_s1026" type="#_x0000_t202" style="position:absolute;margin-left:-7.2pt;margin-top:15.05pt;width:398.25pt;height:17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" filled="f" stroked="f" strokeweight=".5pt">
                <v:textbox>
                  <w:txbxContent>
                    <w:p w14:paraId="3507B372" w14:textId="77777777" w:rsidR="003F048F" w:rsidRPr="00C04315" w:rsidRDefault="00000000" w:rsidP="00C04315">
                      <w:pPr>
                        <w:pStyle w:val="Afsender"/>
                      </w:pPr>
                      <w:r w:rsidRPr="00DC101B">
                        <w:t>Afs: Kongens Vænge 8, 3400 Hillerød</w:t>
                      </w:r>
                    </w:p>
                    <w:bookmarkStart w:id="2" w:name="_Hlk42760657"/>
                    <w:p w14:paraId="037BEE77" w14:textId="77777777" w:rsidR="003F048F" w:rsidRPr="00CC1CD7" w:rsidRDefault="00000000" w:rsidP="0076248F">
                      <w:pPr>
                        <w:pStyle w:val="Adresse"/>
                        <w:rPr>
                          <w:lang w:val="da-DK"/>
                        </w:rPr>
                      </w:pPr>
                      <w:r w:rsidRPr="007B466C">
                        <w:fldChar w:fldCharType="begin"/>
                      </w:r>
                      <w:r w:rsidRPr="007B466C">
                        <w:instrText xml:space="preserve"> IF "J" = "</w:instrText>
                      </w:r>
                      <w:r w:rsidRPr="007B466C">
                        <w:fldChar w:fldCharType="begin"/>
                      </w:r>
                      <w:r w:rsidRPr="007B466C">
                        <w:instrText xml:space="preserve"> MERGEFIELD ab-brevmodtager-doed </w:instrText>
                      </w:r>
                      <w:r w:rsidRPr="007B466C">
                        <w:fldChar w:fldCharType="separate"/>
                      </w:r>
                      <w:r w:rsidR="0087037D">
                        <w:rPr>
                          <w:noProof/>
                        </w:rPr>
                        <w:instrText>«ab-brevmodtager-doed»</w:instrText>
                      </w:r>
                      <w:r w:rsidRPr="007B466C">
                        <w:fldChar w:fldCharType="end"/>
                      </w:r>
                      <w:r w:rsidRPr="007B466C">
                        <w:instrText xml:space="preserve">" "Til boet efter " </w:instrText>
                      </w:r>
                      <w:r w:rsidRPr="007B466C">
                        <w:fldChar w:fldCharType="end"/>
                      </w:r>
                      <w:bookmarkEnd w:id="2"/>
                      <w:r w:rsidRPr="005B7E4A">
                        <w:rPr>
                          <w:lang w:val="da-DK"/>
                        </w:rPr>
                        <w:fldChar w:fldCharType="begin"/>
                      </w:r>
                      <w:r w:rsidRPr="005B7E4A">
                        <w:rPr>
                          <w:lang w:val="da-DK"/>
                        </w:rPr>
                        <w:instrText xml:space="preserve"> MERGEFIELD Navn-Modtager </w:instrText>
                      </w:r>
                      <w:r w:rsidRPr="005B7E4A">
                        <w:rPr>
                          <w:lang w:val="da-DK"/>
                        </w:rPr>
                        <w:fldChar w:fldCharType="separate"/>
                      </w:r>
                      <w:r w:rsidR="0087037D">
                        <w:rPr>
                          <w:noProof/>
                          <w:lang w:val="da-DK"/>
                        </w:rPr>
                        <w:t>«Navn-Modtager»</w:t>
                      </w:r>
                      <w:r w:rsidRPr="005B7E4A">
                        <w:rPr>
                          <w:lang w:val="da-DK"/>
                        </w:rPr>
                        <w:fldChar w:fldCharType="end"/>
                      </w:r>
                    </w:p>
                    <w:p w14:paraId="4477FABC" w14:textId="77777777" w:rsidR="0076248F" w:rsidRPr="0076248F" w:rsidRDefault="00000000" w:rsidP="0076248F">
                      <w:pPr>
                        <w:pStyle w:val="Adresse"/>
                        <w:rPr>
                          <w:lang w:val="da-DK"/>
                        </w:rPr>
                      </w:pPr>
                      <w:r w:rsidRPr="00CC1CD7">
                        <w:rPr>
                          <w:lang w:val="da-DK"/>
                        </w:rPr>
                        <w:fldChar w:fldCharType="begin"/>
                      </w:r>
                      <w:r w:rsidRPr="00CC1CD7">
                        <w:rPr>
                          <w:lang w:val="da-DK"/>
                        </w:rPr>
                        <w:instrText xml:space="preserve"> MERGEFIELD</w:instrText>
                      </w:r>
                      <w:r>
                        <w:rPr>
                          <w:lang w:val="da-DK"/>
                        </w:rPr>
                        <w:instrText xml:space="preserve"> Adresse-Modtager</w:instrText>
                      </w:r>
                      <w:r w:rsidRPr="00CC1CD7">
                        <w:rPr>
                          <w:lang w:val="da-DK"/>
                        </w:rPr>
                        <w:instrText xml:space="preserve"> </w:instrText>
                      </w:r>
                      <w:r w:rsidRPr="00CC1CD7">
                        <w:rPr>
                          <w:lang w:val="da-DK"/>
                        </w:rPr>
                        <w:fldChar w:fldCharType="separate"/>
                      </w:r>
                      <w:r w:rsidR="0087037D">
                        <w:rPr>
                          <w:noProof/>
                          <w:lang w:val="da-DK"/>
                        </w:rPr>
                        <w:t>«Adresse-Modtager»</w:t>
                      </w:r>
                      <w:r w:rsidRPr="00CC1CD7">
                        <w:rPr>
                          <w:lang w:val="da-DK"/>
                        </w:rPr>
                        <w:fldChar w:fldCharType="end"/>
                      </w:r>
                    </w:p>
                  </w:txbxContent>
                </v:textbox>
                <w10:wrap type="topAndBottom"/>
              </v:shape>
            </w:pict>
          </mc:Fallback>
        </mc:AlternateContent>
      </w:r>
      <w:r>
        <w:rPr>
          <w:noProof/>
        </w:rPr>
        <mc:AlternateContent>
          <mc:Choice Requires="wps">
            <w:drawing>
              <wp:anchor distT="0" distB="0" distL="114300" distR="114300" simplePos="0" relativeHeight="251661312" behindDoc="0" locked="0" layoutInCell="1" allowOverlap="1" wp14:anchorId="0D2DAFD3" wp14:editId="2CBEFA69">
                <wp:simplePos x="0" y="0"/>
                <wp:positionH relativeFrom="margin">
                  <wp:posOffset>5175885</wp:posOffset>
                </wp:positionH>
                <wp:positionV relativeFrom="margin">
                  <wp:posOffset>189865</wp:posOffset>
                </wp:positionV>
                <wp:extent cx="1414780" cy="15240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780" cy="1524000"/>
                        </a:xfrm>
                        <a:prstGeom prst="rect">
                          <a:avLst/>
                        </a:prstGeom>
                        <a:noFill/>
                        <a:ln w="9525">
                          <a:noFill/>
                          <a:miter lim="800000"/>
                          <a:headEnd/>
                          <a:tailEnd/>
                        </a:ln>
                      </wps:spPr>
                      <wps:txbx>
                        <w:txbxContent>
                          <w:p w14:paraId="6C8E3DC8" w14:textId="77777777" w:rsidR="003F048F" w:rsidRDefault="00000000" w:rsidP="003F048F">
                            <w:pPr>
                              <w:pStyle w:val="Kolofon"/>
                            </w:pPr>
                            <w:r>
                              <w:fldChar w:fldCharType="begin"/>
                            </w:r>
                            <w:r>
                              <w:instrText xml:space="preserve"> TIME \@ "d. MMMM yyyy" </w:instrText>
                            </w:r>
                            <w:r>
                              <w:fldChar w:fldCharType="separate"/>
                            </w:r>
                            <w:r w:rsidR="0087037D">
                              <w:rPr>
                                <w:noProof/>
                              </w:rPr>
                              <w:t>8. juli 2025</w:t>
                            </w:r>
                            <w:r>
                              <w:fldChar w:fldCharType="end"/>
                            </w:r>
                          </w:p>
                          <w:p w14:paraId="27E50264" w14:textId="77777777" w:rsidR="003F048F" w:rsidRPr="000362BA" w:rsidRDefault="00000000" w:rsidP="003F048F">
                            <w:pPr>
                              <w:pStyle w:val="Kolofon"/>
                              <w:rPr>
                                <w:szCs w:val="16"/>
                              </w:rPr>
                            </w:pPr>
                            <w:r w:rsidRPr="000362BA">
                              <w:rPr>
                                <w:szCs w:val="16"/>
                              </w:rPr>
                              <w:t xml:space="preserve">CPR-nr.: </w:t>
                            </w:r>
                            <w:bookmarkStart w:id="3" w:name="_Hlk42760644"/>
                            <w:r>
                              <w:fldChar w:fldCharType="begin"/>
                            </w:r>
                            <w:r>
                              <w:instrText xml:space="preserve"> MERGEFIELD af-cpr-forkortet </w:instrText>
                            </w:r>
                            <w:r>
                              <w:fldChar w:fldCharType="separate"/>
                            </w:r>
                            <w:r w:rsidR="0087037D">
                              <w:rPr>
                                <w:noProof/>
                              </w:rPr>
                              <w:t>«af-cpr-forkortet»</w:t>
                            </w:r>
                            <w:r>
                              <w:fldChar w:fldCharType="end"/>
                            </w:r>
                            <w:r w:rsidRPr="000362BA">
                              <w:rPr>
                                <w:szCs w:val="16"/>
                              </w:rPr>
                              <w:t>-XXX</w:t>
                            </w:r>
                            <w:bookmarkEnd w:id="3"/>
                            <w:r>
                              <w:rPr>
                                <w:szCs w:val="16"/>
                              </w:rPr>
                              <w:t>X</w:t>
                            </w:r>
                          </w:p>
                          <w:p w14:paraId="17997CFD" w14:textId="77777777" w:rsidR="003F048F" w:rsidRPr="00EE63F9" w:rsidRDefault="00000000" w:rsidP="003F048F">
                            <w:pPr>
                              <w:pStyle w:val="Kolofon"/>
                            </w:pPr>
                            <w:r w:rsidRPr="000362BA">
                              <w:rPr>
                                <w:szCs w:val="16"/>
                              </w:rPr>
                              <w:fldChar w:fldCharType="begin"/>
                            </w:r>
                            <w:r w:rsidRPr="000362BA">
                              <w:rPr>
                                <w:szCs w:val="16"/>
                              </w:rPr>
                              <w:instrText xml:space="preserve"> MERGEFIELD DocumentId:ID-Dokument </w:instrText>
                            </w:r>
                            <w:r w:rsidRPr="000362BA">
                              <w:rPr>
                                <w:szCs w:val="16"/>
                              </w:rPr>
                              <w:fldChar w:fldCharType="separate"/>
                            </w:r>
                            <w:r w:rsidR="0087037D">
                              <w:rPr>
                                <w:noProof/>
                                <w:szCs w:val="16"/>
                              </w:rPr>
                              <w:t>«DocumentId:ID-Dokument»</w:t>
                            </w:r>
                            <w:r w:rsidRPr="000362BA">
                              <w:rPr>
                                <w:noProof/>
                                <w:szCs w:val="16"/>
                              </w:rPr>
                              <w:fldChar w:fldCharType="end"/>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w14:anchorId="0D2DAFD3" id="Text Box 9" o:spid="_x0000_s1027" type="#_x0000_t202" style="position:absolute;margin-left:407.55pt;margin-top:14.95pt;width:111.4pt;height:12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" filled="f" stroked="f">
                <v:textbox>
                  <w:txbxContent>
                    <w:p w14:paraId="6C8E3DC8" w14:textId="77777777" w:rsidR="003F048F" w:rsidRDefault="00000000" w:rsidP="003F048F">
                      <w:pPr>
                        <w:pStyle w:val="Kolofon"/>
                      </w:pPr>
                      <w:r>
                        <w:fldChar w:fldCharType="begin"/>
                      </w:r>
                      <w:r>
                        <w:instrText xml:space="preserve"> TIME \@ "d. MMMM yyyy" </w:instrText>
                      </w:r>
                      <w:r>
                        <w:fldChar w:fldCharType="separate"/>
                      </w:r>
                      <w:r w:rsidR="0087037D">
                        <w:rPr>
                          <w:noProof/>
                        </w:rPr>
                        <w:t>8. juli 2025</w:t>
                      </w:r>
                      <w:r>
                        <w:fldChar w:fldCharType="end"/>
                      </w:r>
                    </w:p>
                    <w:p w14:paraId="27E50264" w14:textId="77777777" w:rsidR="003F048F" w:rsidRPr="000362BA" w:rsidRDefault="00000000" w:rsidP="003F048F">
                      <w:pPr>
                        <w:pStyle w:val="Kolofon"/>
                        <w:rPr>
                          <w:szCs w:val="16"/>
                        </w:rPr>
                      </w:pPr>
                      <w:r w:rsidRPr="000362BA">
                        <w:rPr>
                          <w:szCs w:val="16"/>
                        </w:rPr>
                        <w:t xml:space="preserve">CPR-nr.: </w:t>
                      </w:r>
                      <w:bookmarkStart w:id="4" w:name="_Hlk42760644"/>
                      <w:r>
                        <w:fldChar w:fldCharType="begin"/>
                      </w:r>
                      <w:r>
                        <w:instrText xml:space="preserve"> MERGEFIELD af-cpr-forkortet </w:instrText>
                      </w:r>
                      <w:r>
                        <w:fldChar w:fldCharType="separate"/>
                      </w:r>
                      <w:r w:rsidR="0087037D">
                        <w:rPr>
                          <w:noProof/>
                        </w:rPr>
                        <w:t>«af-cpr-forkortet»</w:t>
                      </w:r>
                      <w:r>
                        <w:fldChar w:fldCharType="end"/>
                      </w:r>
                      <w:r w:rsidRPr="000362BA">
                        <w:rPr>
                          <w:szCs w:val="16"/>
                        </w:rPr>
                        <w:t>-XXX</w:t>
                      </w:r>
                      <w:bookmarkEnd w:id="4"/>
                      <w:r>
                        <w:rPr>
                          <w:szCs w:val="16"/>
                        </w:rPr>
                        <w:t>X</w:t>
                      </w:r>
                    </w:p>
                    <w:p w14:paraId="17997CFD" w14:textId="77777777" w:rsidR="003F048F" w:rsidRPr="00EE63F9" w:rsidRDefault="00000000" w:rsidP="003F048F">
                      <w:pPr>
                        <w:pStyle w:val="Kolofon"/>
                      </w:pPr>
                      <w:r w:rsidRPr="000362BA">
                        <w:rPr>
                          <w:szCs w:val="16"/>
                        </w:rPr>
                        <w:fldChar w:fldCharType="begin"/>
                      </w:r>
                      <w:r w:rsidRPr="000362BA">
                        <w:rPr>
                          <w:szCs w:val="16"/>
                        </w:rPr>
                        <w:instrText xml:space="preserve"> MERGEFIELD DocumentId:ID-Dokument </w:instrText>
                      </w:r>
                      <w:r w:rsidRPr="000362BA">
                        <w:rPr>
                          <w:szCs w:val="16"/>
                        </w:rPr>
                        <w:fldChar w:fldCharType="separate"/>
                      </w:r>
                      <w:r w:rsidR="0087037D">
                        <w:rPr>
                          <w:noProof/>
                          <w:szCs w:val="16"/>
                        </w:rPr>
                        <w:t>«DocumentId:ID-Dokument»</w:t>
                      </w:r>
                      <w:r w:rsidRPr="000362BA">
                        <w:rPr>
                          <w:noProof/>
                          <w:szCs w:val="16"/>
                        </w:rPr>
                        <w:fldChar w:fldCharType="end"/>
                      </w:r>
                    </w:p>
                  </w:txbxContent>
                </v:textbox>
                <w10:wrap anchorx="margin" anchory="margin"/>
              </v:shape>
            </w:pict>
          </mc:Fallback>
        </mc:AlternateContent>
      </w:r>
    </w:p>
    <w:p w14:paraId="7ADDC2A1" w14:textId="77777777" w:rsidR="00587014" w:rsidRDefault="00000000" w:rsidP="00587014">
      <w:pPr>
        <w:sectPr w:rsidR="00587014" w:rsidSect="00887932">
          <w:headerReference w:type="even" r:id="rId8"/>
          <w:headerReference w:type="default" r:id="rId9"/>
          <w:footerReference w:type="even" r:id="rId10"/>
          <w:footerReference w:type="default" r:id="rId11"/>
          <w:headerReference w:type="first" r:id="rId12"/>
          <w:footerReference w:type="first" r:id="rId13"/>
          <w:pgSz w:w="11906" w:h="16838" w:code="9"/>
          <w:pgMar w:top="1739" w:right="3259" w:bottom="1418" w:left="1134" w:header="794" w:footer="624" w:gutter="0"/>
          <w:pgBorders w:offsetFrom="page">
            <w:top w:val="single" w:sz="2" w:space="0" w:color="FFFFFF" w:themeColor="background1"/>
            <w:left w:val="single" w:sz="2" w:space="0" w:color="FFFFFF" w:themeColor="background1"/>
            <w:bottom w:val="single" w:sz="2" w:space="0" w:color="FFFFFF" w:themeColor="background1"/>
            <w:right w:val="single" w:sz="2" w:space="0" w:color="FFFFFF" w:themeColor="background1"/>
          </w:pgBorders>
          <w:cols w:space="708"/>
          <w:titlePg/>
          <w:docGrid w:linePitch="360"/>
        </w:sectPr>
      </w:pPr>
      <w:r>
        <w:rPr>
          <w:noProof/>
        </w:rPr>
        <mc:AlternateContent>
          <mc:Choice Requires="wps">
            <w:drawing>
              <wp:anchor distT="0" distB="0" distL="114300" distR="114300" simplePos="0" relativeHeight="251662336" behindDoc="0" locked="0" layoutInCell="1" allowOverlap="1" wp14:anchorId="35995E4F" wp14:editId="57C3D4ED">
                <wp:simplePos x="0" y="0"/>
                <wp:positionH relativeFrom="column">
                  <wp:posOffset>4857547</wp:posOffset>
                </wp:positionH>
                <wp:positionV relativeFrom="paragraph">
                  <wp:posOffset>2435860</wp:posOffset>
                </wp:positionV>
                <wp:extent cx="1724025" cy="280797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807970"/>
                        </a:xfrm>
                        <a:prstGeom prst="rect">
                          <a:avLst/>
                        </a:prstGeom>
                        <a:noFill/>
                        <a:ln w="9525">
                          <a:noFill/>
                          <a:miter lim="800000"/>
                          <a:headEnd/>
                          <a:tailEnd/>
                        </a:ln>
                      </wps:spPr>
                      <wps:txbx>
                        <w:txbxContent>
                          <w:p w14:paraId="5D8199A0" w14:textId="77777777" w:rsidR="003F048F" w:rsidRPr="00457CE1" w:rsidRDefault="00000000" w:rsidP="003F048F">
                            <w:pPr>
                              <w:pStyle w:val="Kolofon"/>
                            </w:pPr>
                            <w:r w:rsidRPr="00457CE1">
                              <w:t>Udbetaling Danmark</w:t>
                            </w:r>
                          </w:p>
                          <w:p w14:paraId="4FEF709B" w14:textId="77777777" w:rsidR="003F048F" w:rsidRPr="00457CE1" w:rsidRDefault="00000000" w:rsidP="003F048F">
                            <w:pPr>
                              <w:pStyle w:val="Kolofon"/>
                            </w:pPr>
                            <w:r>
                              <w:t>Pension</w:t>
                            </w:r>
                          </w:p>
                          <w:p w14:paraId="2FBFD036" w14:textId="77777777" w:rsidR="003F048F" w:rsidRPr="00457CE1" w:rsidRDefault="00000000" w:rsidP="003F048F">
                            <w:pPr>
                              <w:pStyle w:val="Kolofon"/>
                            </w:pPr>
                            <w:r>
                              <w:t xml:space="preserve">Kongens Vænge </w:t>
                            </w:r>
                            <w:r w:rsidRPr="00457CE1">
                              <w:t>8</w:t>
                            </w:r>
                          </w:p>
                          <w:p w14:paraId="6CA382A7" w14:textId="77777777" w:rsidR="003F048F" w:rsidRPr="00457CE1" w:rsidRDefault="00000000" w:rsidP="003F048F">
                            <w:pPr>
                              <w:pStyle w:val="Kolofon"/>
                            </w:pPr>
                            <w:r w:rsidRPr="00457CE1">
                              <w:t>3400 Hillerød</w:t>
                            </w:r>
                          </w:p>
                          <w:p w14:paraId="57D8351B" w14:textId="77777777" w:rsidR="003F048F" w:rsidRPr="00457CE1" w:rsidRDefault="00000000" w:rsidP="003F048F">
                            <w:pPr>
                              <w:pStyle w:val="Kolofon"/>
                            </w:pPr>
                            <w:r w:rsidRPr="00457CE1">
                              <w:t>CVR-nr.: 33 23 62 39</w:t>
                            </w:r>
                          </w:p>
                          <w:p w14:paraId="1C7A3124" w14:textId="77777777" w:rsidR="003F048F" w:rsidRPr="00715781" w:rsidRDefault="003F048F" w:rsidP="003F048F">
                            <w:pPr>
                              <w:pStyle w:val="Kolofon"/>
                            </w:pPr>
                          </w:p>
                          <w:p w14:paraId="16BBEDE0" w14:textId="77777777" w:rsidR="003F048F" w:rsidRPr="0020706C" w:rsidRDefault="003F048F" w:rsidP="00D33BA5">
                            <w:pPr>
                              <w:pStyle w:val="Linkkolofon"/>
                              <w:rPr>
                                <w:szCs w:val="16"/>
                              </w:rPr>
                            </w:pPr>
                            <w:hyperlink r:id="rId14" w:history="1">
                              <w:r w:rsidRPr="0020706C">
                                <w:rPr>
                                  <w:szCs w:val="16"/>
                                </w:rPr>
                                <w:t>www.borger.dk/pension</w:t>
                              </w:r>
                            </w:hyperlink>
                          </w:p>
                          <w:p w14:paraId="42A15BE7" w14:textId="77777777" w:rsidR="003F048F" w:rsidRPr="00715781" w:rsidRDefault="003F048F" w:rsidP="003F048F">
                            <w:pPr>
                              <w:pStyle w:val="Kolofon"/>
                            </w:pPr>
                          </w:p>
                          <w:p w14:paraId="434F893B" w14:textId="77777777" w:rsidR="003F048F" w:rsidRPr="00457CE1" w:rsidRDefault="00000000" w:rsidP="003F048F">
                            <w:pPr>
                              <w:pStyle w:val="Kolofon"/>
                            </w:pPr>
                            <w:r w:rsidRPr="00715781">
                              <w:t>T</w:t>
                            </w:r>
                            <w:r w:rsidRPr="00457CE1">
                              <w:t>elefontid:</w:t>
                            </w:r>
                          </w:p>
                          <w:p w14:paraId="5D506DE1" w14:textId="77777777" w:rsidR="003F048F" w:rsidRPr="00457CE1" w:rsidRDefault="00000000" w:rsidP="003F048F">
                            <w:pPr>
                              <w:pStyle w:val="Kolofon"/>
                            </w:pPr>
                            <w:r w:rsidRPr="00457CE1">
                              <w:t>Man</w:t>
                            </w:r>
                            <w:r>
                              <w:t xml:space="preserve"> </w:t>
                            </w:r>
                            <w:r w:rsidRPr="00457CE1">
                              <w:t>-</w:t>
                            </w:r>
                            <w:r>
                              <w:t xml:space="preserve"> </w:t>
                            </w:r>
                            <w:r w:rsidRPr="00457CE1">
                              <w:t xml:space="preserve">ons.: </w:t>
                            </w:r>
                            <w:r>
                              <w:t xml:space="preserve">08.00 </w:t>
                            </w:r>
                            <w:r w:rsidRPr="00457CE1">
                              <w:t>-</w:t>
                            </w:r>
                            <w:r>
                              <w:t xml:space="preserve"> 16.00</w:t>
                            </w:r>
                          </w:p>
                          <w:p w14:paraId="71943B95" w14:textId="77777777" w:rsidR="003F048F" w:rsidRPr="00545F4F" w:rsidRDefault="00000000" w:rsidP="003F048F">
                            <w:pPr>
                              <w:pStyle w:val="Kolofon"/>
                            </w:pPr>
                            <w:r w:rsidRPr="00545F4F">
                              <w:t>Tors.:</w:t>
                            </w:r>
                            <w:r>
                              <w:t xml:space="preserve"> 08.00 </w:t>
                            </w:r>
                            <w:r w:rsidRPr="00545F4F">
                              <w:t>-</w:t>
                            </w:r>
                            <w:r>
                              <w:t xml:space="preserve"> 17.00</w:t>
                            </w:r>
                          </w:p>
                          <w:p w14:paraId="5EBEC414" w14:textId="77777777" w:rsidR="003F048F" w:rsidRPr="00457CE1" w:rsidRDefault="00000000" w:rsidP="003F048F">
                            <w:pPr>
                              <w:pStyle w:val="Kolofon"/>
                            </w:pPr>
                            <w:r w:rsidRPr="00457CE1">
                              <w:t xml:space="preserve">Fre.: </w:t>
                            </w:r>
                            <w:r>
                              <w:t xml:space="preserve">08.00 </w:t>
                            </w:r>
                            <w:r w:rsidRPr="00457CE1">
                              <w:t>-</w:t>
                            </w:r>
                            <w:r>
                              <w:t xml:space="preserve"> 15.00</w:t>
                            </w:r>
                          </w:p>
                          <w:p w14:paraId="57752455" w14:textId="77777777" w:rsidR="003F048F" w:rsidRPr="00457CE1" w:rsidRDefault="00000000" w:rsidP="003F048F">
                            <w:pPr>
                              <w:pStyle w:val="Kolofon"/>
                            </w:pPr>
                            <w:r>
                              <w:t>Tlf.: 70 12 80 61</w:t>
                            </w:r>
                          </w:p>
                        </w:txbxContent>
                      </wps:txbx>
                      <wps:bodyPr rot="0" vert="horz" wrap="square" anchor="t" anchorCtr="0"/>
                    </wps:wsp>
                  </a:graphicData>
                </a:graphic>
                <wp14:sizeRelH relativeFrom="margin">
                  <wp14:pctWidth>0</wp14:pctWidth>
                </wp14:sizeRelH>
                <wp14:sizeRelV relativeFrom="margin">
                  <wp14:pctHeight>0</wp14:pctHeight>
                </wp14:sizeRelV>
              </wp:anchor>
            </w:drawing>
          </mc:Choice>
          <mc:Fallback>
            <w:pict>
              <v:shape w14:anchorId="35995E4F" id="Text Box 5" o:spid="_x0000_s1028" type="#_x0000_t202" style="position:absolute;margin-left:382.5pt;margin-top:191.8pt;width:135.75pt;height:2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" filled="f" stroked="f">
                <v:textbox>
                  <w:txbxContent>
                    <w:p w14:paraId="5D8199A0" w14:textId="77777777" w:rsidR="003F048F" w:rsidRPr="00457CE1" w:rsidRDefault="00000000" w:rsidP="003F048F">
                      <w:pPr>
                        <w:pStyle w:val="Kolofon"/>
                      </w:pPr>
                      <w:r w:rsidRPr="00457CE1">
                        <w:t>Udbetaling Danmark</w:t>
                      </w:r>
                    </w:p>
                    <w:p w14:paraId="4FEF709B" w14:textId="77777777" w:rsidR="003F048F" w:rsidRPr="00457CE1" w:rsidRDefault="00000000" w:rsidP="003F048F">
                      <w:pPr>
                        <w:pStyle w:val="Kolofon"/>
                      </w:pPr>
                      <w:r>
                        <w:t>Pension</w:t>
                      </w:r>
                    </w:p>
                    <w:p w14:paraId="2FBFD036" w14:textId="77777777" w:rsidR="003F048F" w:rsidRPr="00457CE1" w:rsidRDefault="00000000" w:rsidP="003F048F">
                      <w:pPr>
                        <w:pStyle w:val="Kolofon"/>
                      </w:pPr>
                      <w:r>
                        <w:t xml:space="preserve">Kongens Vænge </w:t>
                      </w:r>
                      <w:r w:rsidRPr="00457CE1">
                        <w:t>8</w:t>
                      </w:r>
                    </w:p>
                    <w:p w14:paraId="6CA382A7" w14:textId="77777777" w:rsidR="003F048F" w:rsidRPr="00457CE1" w:rsidRDefault="00000000" w:rsidP="003F048F">
                      <w:pPr>
                        <w:pStyle w:val="Kolofon"/>
                      </w:pPr>
                      <w:r w:rsidRPr="00457CE1">
                        <w:t>3400 Hillerød</w:t>
                      </w:r>
                    </w:p>
                    <w:p w14:paraId="57D8351B" w14:textId="77777777" w:rsidR="003F048F" w:rsidRPr="00457CE1" w:rsidRDefault="00000000" w:rsidP="003F048F">
                      <w:pPr>
                        <w:pStyle w:val="Kolofon"/>
                      </w:pPr>
                      <w:r w:rsidRPr="00457CE1">
                        <w:t>CVR-nr.: 33 23 62 39</w:t>
                      </w:r>
                    </w:p>
                    <w:p w14:paraId="1C7A3124" w14:textId="77777777" w:rsidR="003F048F" w:rsidRPr="00715781" w:rsidRDefault="003F048F" w:rsidP="003F048F">
                      <w:pPr>
                        <w:pStyle w:val="Kolofon"/>
                      </w:pPr>
                    </w:p>
                    <w:p w14:paraId="16BBEDE0" w14:textId="77777777" w:rsidR="003F048F" w:rsidRPr="0020706C" w:rsidRDefault="003F048F" w:rsidP="00D33BA5">
                      <w:pPr>
                        <w:pStyle w:val="Linkkolofon"/>
                        <w:rPr>
                          <w:szCs w:val="16"/>
                        </w:rPr>
                      </w:pPr>
                      <w:hyperlink r:id="rId15" w:history="1">
                        <w:r w:rsidRPr="0020706C">
                          <w:rPr>
                            <w:szCs w:val="16"/>
                          </w:rPr>
                          <w:t>www.borger.dk/pension</w:t>
                        </w:r>
                      </w:hyperlink>
                    </w:p>
                    <w:p w14:paraId="42A15BE7" w14:textId="77777777" w:rsidR="003F048F" w:rsidRPr="00715781" w:rsidRDefault="003F048F" w:rsidP="003F048F">
                      <w:pPr>
                        <w:pStyle w:val="Kolofon"/>
                      </w:pPr>
                    </w:p>
                    <w:p w14:paraId="434F893B" w14:textId="77777777" w:rsidR="003F048F" w:rsidRPr="00457CE1" w:rsidRDefault="00000000" w:rsidP="003F048F">
                      <w:pPr>
                        <w:pStyle w:val="Kolofon"/>
                      </w:pPr>
                      <w:r w:rsidRPr="00715781">
                        <w:t>T</w:t>
                      </w:r>
                      <w:r w:rsidRPr="00457CE1">
                        <w:t>elefontid:</w:t>
                      </w:r>
                    </w:p>
                    <w:p w14:paraId="5D506DE1" w14:textId="77777777" w:rsidR="003F048F" w:rsidRPr="00457CE1" w:rsidRDefault="00000000" w:rsidP="003F048F">
                      <w:pPr>
                        <w:pStyle w:val="Kolofon"/>
                      </w:pPr>
                      <w:r w:rsidRPr="00457CE1">
                        <w:t>Man</w:t>
                      </w:r>
                      <w:r>
                        <w:t xml:space="preserve"> </w:t>
                      </w:r>
                      <w:r w:rsidRPr="00457CE1">
                        <w:t>-</w:t>
                      </w:r>
                      <w:r>
                        <w:t xml:space="preserve"> </w:t>
                      </w:r>
                      <w:r w:rsidRPr="00457CE1">
                        <w:t xml:space="preserve">ons.: </w:t>
                      </w:r>
                      <w:r>
                        <w:t xml:space="preserve">08.00 </w:t>
                      </w:r>
                      <w:r w:rsidRPr="00457CE1">
                        <w:t>-</w:t>
                      </w:r>
                      <w:r>
                        <w:t xml:space="preserve"> 16.00</w:t>
                      </w:r>
                    </w:p>
                    <w:p w14:paraId="71943B95" w14:textId="77777777" w:rsidR="003F048F" w:rsidRPr="00545F4F" w:rsidRDefault="00000000" w:rsidP="003F048F">
                      <w:pPr>
                        <w:pStyle w:val="Kolofon"/>
                      </w:pPr>
                      <w:r w:rsidRPr="00545F4F">
                        <w:t>Tors.:</w:t>
                      </w:r>
                      <w:r>
                        <w:t xml:space="preserve"> 08.00 </w:t>
                      </w:r>
                      <w:r w:rsidRPr="00545F4F">
                        <w:t>-</w:t>
                      </w:r>
                      <w:r>
                        <w:t xml:space="preserve"> 17.00</w:t>
                      </w:r>
                    </w:p>
                    <w:p w14:paraId="5EBEC414" w14:textId="77777777" w:rsidR="003F048F" w:rsidRPr="00457CE1" w:rsidRDefault="00000000" w:rsidP="003F048F">
                      <w:pPr>
                        <w:pStyle w:val="Kolofon"/>
                      </w:pPr>
                      <w:r w:rsidRPr="00457CE1">
                        <w:t xml:space="preserve">Fre.: </w:t>
                      </w:r>
                      <w:r>
                        <w:t xml:space="preserve">08.00 </w:t>
                      </w:r>
                      <w:r w:rsidRPr="00457CE1">
                        <w:t>-</w:t>
                      </w:r>
                      <w:r>
                        <w:t xml:space="preserve"> 15.00</w:t>
                      </w:r>
                    </w:p>
                    <w:p w14:paraId="57752455" w14:textId="77777777" w:rsidR="003F048F" w:rsidRPr="00457CE1" w:rsidRDefault="00000000" w:rsidP="003F048F">
                      <w:pPr>
                        <w:pStyle w:val="Kolofon"/>
                      </w:pPr>
                      <w:r>
                        <w:t>Tlf.: 70 12 80 61</w:t>
                      </w:r>
                    </w:p>
                  </w:txbxContent>
                </v:textbox>
              </v:shape>
            </w:pict>
          </mc:Fallback>
        </mc:AlternateContent>
      </w:r>
      <w:bookmarkEnd w:id="0"/>
    </w:p>
    <w:p w14:paraId="288083EA" w14:textId="77777777" w:rsidR="00587014" w:rsidRDefault="00587014" w:rsidP="00587014">
      <w:pPr>
        <w:sectPr w:rsidR="00587014" w:rsidSect="00887932">
          <w:type w:val="continuous"/>
          <w:pgSz w:w="11906" w:h="16838"/>
          <w:pgMar w:top="1739" w:right="3259" w:bottom="1418" w:left="1134" w:header="794" w:footer="624" w:gutter="0"/>
          <w:pgBorders w:offsetFrom="page">
            <w:top w:val="single" w:sz="2" w:space="0" w:color="FFFFFF" w:themeColor="background1"/>
            <w:left w:val="single" w:sz="2" w:space="0" w:color="FFFFFF" w:themeColor="background1"/>
            <w:bottom w:val="single" w:sz="2" w:space="0" w:color="FFFFFF" w:themeColor="background1"/>
            <w:right w:val="single" w:sz="2" w:space="0" w:color="FFFFFF" w:themeColor="background1"/>
          </w:pgBorders>
          <w:cols w:space="708"/>
          <w:titlePg/>
          <w:docGrid w:linePitch="360"/>
        </w:sectPr>
      </w:pPr>
    </w:p>
    <w:bookmarkStart w:id="5" w:name="_Hlk78889876"/>
    <w:p w14:paraId="6551715C" w14:textId="77777777" w:rsidR="00893D1C" w:rsidRDefault="00000000" w:rsidP="00893D1C">
      <w:r>
        <w:fldChar w:fldCharType="begin"/>
      </w:r>
      <w:r>
        <w:instrText xml:space="preserve"> IF "J" = "</w:instrText>
      </w:r>
      <w:r>
        <w:fldChar w:fldCharType="begin"/>
      </w:r>
      <w:r>
        <w:instrText xml:space="preserve"> MERGEFIELD ab-ubegraenset-fuldmagt </w:instrText>
      </w:r>
      <w:r>
        <w:fldChar w:fldCharType="separate"/>
      </w:r>
      <w:r w:rsidR="0087037D">
        <w:rPr>
          <w:noProof/>
        </w:rPr>
        <w:instrText>«ab-ubegraenset-fuldmagt»</w:instrText>
      </w:r>
      <w:r>
        <w:fldChar w:fldCharType="end"/>
      </w:r>
      <w:r>
        <w:instrText>" "</w:instrText>
      </w:r>
      <w:r>
        <w:fldChar w:fldCharType="begin"/>
      </w:r>
      <w:r>
        <w:instrText xml:space="preserve"> MERGEFIELD Html:x-fuldmagtsbetingelse </w:instrText>
      </w:r>
      <w:r>
        <w:fldChar w:fldCharType="separate"/>
      </w:r>
      <w:r>
        <w:rPr>
          <w:noProof/>
        </w:rPr>
        <w:instrText>«Html:x-fuldmagtsbetingelse»</w:instrText>
      </w:r>
      <w:r>
        <w:rPr>
          <w:noProof/>
        </w:rPr>
        <w:fldChar w:fldCharType="end"/>
      </w:r>
      <w:r>
        <w:br/>
        <w:instrText xml:space="preserve">" </w:instrText>
      </w:r>
      <w:r>
        <w:fldChar w:fldCharType="end"/>
      </w:r>
      <w:bookmarkEnd w:id="5"/>
    </w:p>
    <w:p w14:paraId="0076CFF6" w14:textId="77777777" w:rsidR="00893D1C" w:rsidRPr="00A7707B" w:rsidRDefault="00000000" w:rsidP="00893D1C">
      <w:pPr>
        <w:pStyle w:val="Overskrift1"/>
        <w:rPr>
          <w:lang w:val="da-DK"/>
        </w:rPr>
      </w:pPr>
      <w:r w:rsidRPr="00A7707B">
        <w:rPr>
          <w:lang w:val="da-DK"/>
        </w:rPr>
        <w:t xml:space="preserve">Du skal betale ældrecheck for </w:t>
      </w:r>
      <w:r w:rsidR="006504CB">
        <w:rPr>
          <w:lang w:val="da-DK"/>
        </w:rPr>
        <w:fldChar w:fldCharType="begin"/>
      </w:r>
      <w:r w:rsidR="006504CB">
        <w:rPr>
          <w:lang w:val="da-DK"/>
        </w:rPr>
        <w:instrText xml:space="preserve"> MERGEFIELD </w:instrText>
      </w:r>
      <w:r w:rsidR="006504CB" w:rsidRPr="006504CB">
        <w:rPr>
          <w:lang w:val="da-DK"/>
        </w:rPr>
        <w:instrText>af-indevaerende-aar</w:instrText>
      </w:r>
      <w:r w:rsidR="006504CB">
        <w:rPr>
          <w:lang w:val="da-DK"/>
        </w:rPr>
        <w:instrText xml:space="preserve"> </w:instrText>
      </w:r>
      <w:r w:rsidR="006504CB" w:rsidRPr="00F7159E">
        <w:rPr>
          <w:lang w:val="da-DK"/>
        </w:rPr>
        <w:instrText xml:space="preserve">\@ "yyyy" </w:instrText>
      </w:r>
      <w:r w:rsidR="006504CB">
        <w:rPr>
          <w:lang w:val="da-DK"/>
        </w:rPr>
        <w:fldChar w:fldCharType="separate"/>
      </w:r>
      <w:r w:rsidR="0087037D">
        <w:rPr>
          <w:noProof/>
          <w:lang w:val="da-DK"/>
        </w:rPr>
        <w:t>«af-indevaerende-aar»</w:t>
      </w:r>
      <w:r w:rsidR="006504CB">
        <w:rPr>
          <w:lang w:val="da-DK"/>
        </w:rPr>
        <w:fldChar w:fldCharType="end"/>
      </w:r>
      <w:r w:rsidRPr="00A7707B">
        <w:rPr>
          <w:lang w:val="da-DK"/>
        </w:rPr>
        <w:t xml:space="preserve"> tilbage</w:t>
      </w:r>
    </w:p>
    <w:p w14:paraId="6914B54E" w14:textId="77777777" w:rsidR="00893D1C" w:rsidRPr="00FA41DF" w:rsidRDefault="00000000" w:rsidP="00893D1C">
      <w:pPr>
        <w:rPr>
          <w:lang w:val="da-DK"/>
        </w:rPr>
      </w:pPr>
      <w:r w:rsidRPr="00ED12FF">
        <w:rPr>
          <w:lang w:val="da-DK"/>
        </w:rPr>
        <w:t xml:space="preserve">Vi skriver til dig, fordi </w:t>
      </w:r>
      <w:r>
        <w:fldChar w:fldCharType="begin"/>
      </w:r>
      <w:r w:rsidRPr="00921421">
        <w:rPr>
          <w:lang w:val="da-DK"/>
        </w:rPr>
        <w:instrText xml:space="preserve"> MERGEFIELD TextInput:</w:instrText>
      </w:r>
      <w:r w:rsidRPr="00ED12FF">
        <w:rPr>
          <w:noProof/>
          <w:lang w:val="da-DK"/>
        </w:rPr>
        <w:instrText>mf-skriv-hvem-der-har-givet-os-oplysninger</w:instrText>
      </w:r>
      <w:r w:rsidRPr="00921421">
        <w:rPr>
          <w:lang w:val="da-DK"/>
        </w:rPr>
        <w:instrText xml:space="preserve"> </w:instrText>
      </w:r>
      <w:r>
        <w:fldChar w:fldCharType="separate"/>
      </w:r>
      <w:r w:rsidR="0087037D">
        <w:rPr>
          <w:noProof/>
          <w:lang w:val="da-DK"/>
        </w:rPr>
        <w:t>«TextInput:mf-skriv-hvem-der-har-givet-os»</w:t>
      </w:r>
      <w:r>
        <w:rPr>
          <w:noProof/>
        </w:rPr>
        <w:fldChar w:fldCharType="end"/>
      </w:r>
      <w:r w:rsidRPr="00ED12FF">
        <w:rPr>
          <w:noProof/>
          <w:lang w:val="da-DK"/>
        </w:rPr>
        <w:t xml:space="preserve"> </w:t>
      </w:r>
      <w:r>
        <w:rPr>
          <w:noProof/>
          <w:lang w:val="da-DK"/>
        </w:rPr>
        <w:t>har givet os nye oplysninger om</w:t>
      </w:r>
      <w:r w:rsidRPr="001977E8">
        <w:fldChar w:fldCharType="begin"/>
      </w:r>
      <w:r w:rsidRPr="00ED12FF">
        <w:rPr>
          <w:lang w:val="da-DK"/>
        </w:rPr>
        <w:instrText xml:space="preserve"> IF "J" = </w:instrText>
      </w:r>
      <w:r w:rsidRPr="00ED12FF">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jeres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jeres</w:t>
      </w:r>
      <w:r w:rsidRPr="001977E8">
        <w:fldChar w:fldCharType="end"/>
      </w:r>
      <w:r w:rsidRPr="00ED12FF">
        <w:rPr>
          <w:lang w:val="da-DK"/>
        </w:rPr>
        <w:t xml:space="preserve"> likvide formue efter den seneste opgørelse i brevet</w:t>
      </w:r>
      <w:r>
        <w:rPr>
          <w:lang w:val="da-DK"/>
        </w:rPr>
        <w:t xml:space="preserve"> </w:t>
      </w:r>
      <w:r>
        <w:fldChar w:fldCharType="begin"/>
      </w:r>
      <w:r w:rsidRPr="00921421">
        <w:rPr>
          <w:lang w:val="da-DK"/>
        </w:rPr>
        <w:instrText xml:space="preserve"> MERGEFIELD TextInput:</w:instrText>
      </w:r>
      <w:r w:rsidRPr="00ED12FF">
        <w:rPr>
          <w:lang w:val="da-DK"/>
        </w:rPr>
        <w:instrText>mf-skriv-titel-paa-brev-og-dato-for-udsendelse</w:instrText>
      </w:r>
      <w:r w:rsidRPr="00921421">
        <w:rPr>
          <w:lang w:val="da-DK"/>
        </w:rPr>
        <w:instrText xml:space="preserve"> </w:instrText>
      </w:r>
      <w:r>
        <w:fldChar w:fldCharType="separate"/>
      </w:r>
      <w:r w:rsidR="0087037D">
        <w:rPr>
          <w:noProof/>
          <w:lang w:val="da-DK"/>
        </w:rPr>
        <w:t>«TextInput:mf-skriv-titel-paa-brev-og-dat»</w:t>
      </w:r>
      <w:r>
        <w:rPr>
          <w:noProof/>
        </w:rPr>
        <w:fldChar w:fldCharType="end"/>
      </w:r>
      <w:r w:rsidRPr="00ED12FF">
        <w:rPr>
          <w:noProof/>
          <w:lang w:val="da-DK"/>
        </w:rPr>
        <w:t>.</w:t>
      </w:r>
      <w:r>
        <w:rPr>
          <w:noProof/>
          <w:lang w:val="da-DK"/>
        </w:rPr>
        <w:t xml:space="preserve"> </w:t>
      </w:r>
      <w:r w:rsidRPr="00ED12FF">
        <w:rPr>
          <w:noProof/>
          <w:lang w:val="da-DK"/>
        </w:rPr>
        <w:t>De nye oplysninger ændrer ikke den seneste opgørelse af</w:t>
      </w:r>
      <w:r w:rsidRPr="001977E8">
        <w:fldChar w:fldCharType="begin"/>
      </w:r>
      <w:r w:rsidRPr="00ED12FF">
        <w:rPr>
          <w:lang w:val="da-DK"/>
        </w:rPr>
        <w:instrText xml:space="preserve"> IF "J" = </w:instrText>
      </w:r>
      <w:r w:rsidRPr="00ED12FF">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jeres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jeres</w:t>
      </w:r>
      <w:r w:rsidRPr="001977E8">
        <w:fldChar w:fldCharType="end"/>
      </w:r>
      <w:r w:rsidRPr="00ED12FF">
        <w:rPr>
          <w:lang w:val="da-DK"/>
        </w:rPr>
        <w:t xml:space="preserve"> likvide formue til ældrecheck</w:t>
      </w:r>
      <w:r w:rsidR="006504CB">
        <w:rPr>
          <w:lang w:val="da-DK"/>
        </w:rPr>
        <w:t xml:space="preserve"> </w:t>
      </w:r>
      <w:r w:rsidR="006504CB">
        <w:rPr>
          <w:lang w:val="da-DK"/>
        </w:rPr>
        <w:fldChar w:fldCharType="begin"/>
      </w:r>
      <w:r w:rsidR="006504CB">
        <w:rPr>
          <w:lang w:val="da-DK"/>
        </w:rPr>
        <w:instrText xml:space="preserve"> MERGEFIELD </w:instrText>
      </w:r>
      <w:r w:rsidR="006504CB" w:rsidRPr="006504CB">
        <w:rPr>
          <w:lang w:val="da-DK"/>
        </w:rPr>
        <w:instrText>af-indevaerende-aar</w:instrText>
      </w:r>
      <w:r w:rsidR="006504CB">
        <w:rPr>
          <w:lang w:val="da-DK"/>
        </w:rPr>
        <w:instrText xml:space="preserve"> </w:instrText>
      </w:r>
      <w:r w:rsidR="006504CB" w:rsidRPr="00F7159E">
        <w:rPr>
          <w:lang w:val="da-DK"/>
        </w:rPr>
        <w:instrText xml:space="preserve">\@ "yyyy" </w:instrText>
      </w:r>
      <w:r w:rsidR="006504CB">
        <w:rPr>
          <w:lang w:val="da-DK"/>
        </w:rPr>
        <w:fldChar w:fldCharType="separate"/>
      </w:r>
      <w:r w:rsidR="0087037D">
        <w:rPr>
          <w:noProof/>
          <w:lang w:val="da-DK"/>
        </w:rPr>
        <w:t>«af-indevaerende-aar»</w:t>
      </w:r>
      <w:r w:rsidR="006504CB">
        <w:rPr>
          <w:lang w:val="da-DK"/>
        </w:rPr>
        <w:fldChar w:fldCharType="end"/>
      </w:r>
      <w:r w:rsidRPr="00ED12FF">
        <w:rPr>
          <w:lang w:val="da-DK"/>
        </w:rPr>
        <w:t>.</w:t>
      </w:r>
    </w:p>
    <w:p w14:paraId="5A7C603B" w14:textId="77777777" w:rsidR="00893D1C" w:rsidRDefault="00893D1C" w:rsidP="00893D1C">
      <w:pPr>
        <w:rPr>
          <w:lang w:val="da-DK"/>
        </w:rPr>
      </w:pPr>
    </w:p>
    <w:p w14:paraId="70849624" w14:textId="77777777" w:rsidR="00893D1C" w:rsidRPr="00320A38" w:rsidRDefault="00000000" w:rsidP="00893D1C">
      <w:pPr>
        <w:rPr>
          <w:lang w:val="da-DK"/>
        </w:rPr>
      </w:pPr>
      <w:r w:rsidRPr="00320A38">
        <w:rPr>
          <w:lang w:val="da-DK"/>
        </w:rPr>
        <w:t>Vores opgørelse viser, at du uberettiget har fået udbetalt ældrecheck og fortsat skal betale</w:t>
      </w:r>
      <w:r>
        <w:rPr>
          <w:lang w:val="da-DK"/>
        </w:rPr>
        <w:t xml:space="preserve"> </w:t>
      </w:r>
      <w:r w:rsidRPr="00D06D67">
        <w:rPr>
          <w:b/>
          <w:bCs/>
        </w:rPr>
        <w:fldChar w:fldCharType="begin"/>
      </w:r>
      <w:r w:rsidRPr="00D06D67">
        <w:rPr>
          <w:b/>
          <w:bCs/>
          <w:lang w:val="da-DK"/>
        </w:rPr>
        <w:instrText xml:space="preserve"> MERGEFIELD af-kontrol-af-aeldrecheck-krav \# .0,00 </w:instrText>
      </w:r>
      <w:r w:rsidRPr="00D06D67">
        <w:rPr>
          <w:b/>
          <w:bCs/>
        </w:rPr>
        <w:fldChar w:fldCharType="separate"/>
      </w:r>
      <w:r w:rsidR="0087037D">
        <w:rPr>
          <w:b/>
          <w:bCs/>
          <w:noProof/>
          <w:lang w:val="da-DK"/>
        </w:rPr>
        <w:t>«af-kontrol-af-aeldrecheck-krav»</w:t>
      </w:r>
      <w:r w:rsidRPr="00D06D67">
        <w:rPr>
          <w:b/>
          <w:bCs/>
        </w:rPr>
        <w:fldChar w:fldCharType="end"/>
      </w:r>
      <w:r w:rsidRPr="00531936">
        <w:rPr>
          <w:lang w:val="da-DK"/>
        </w:rPr>
        <w:t xml:space="preserve"> </w:t>
      </w:r>
      <w:r w:rsidRPr="00D06D67">
        <w:rPr>
          <w:b/>
          <w:bCs/>
          <w:lang w:val="da-DK"/>
        </w:rPr>
        <w:t>kr</w:t>
      </w:r>
      <w:r w:rsidRPr="00531936">
        <w:rPr>
          <w:lang w:val="da-DK"/>
        </w:rPr>
        <w:t>.</w:t>
      </w:r>
      <w:r w:rsidR="008A5319">
        <w:rPr>
          <w:lang w:val="da-DK"/>
        </w:rPr>
        <w:t xml:space="preserve"> efter skat</w:t>
      </w:r>
      <w:r w:rsidRPr="00531936">
        <w:rPr>
          <w:lang w:val="da-DK"/>
        </w:rPr>
        <w:t xml:space="preserve"> </w:t>
      </w:r>
      <w:r w:rsidRPr="00320A38">
        <w:rPr>
          <w:lang w:val="da-DK"/>
        </w:rPr>
        <w:t>tilbage.</w:t>
      </w:r>
    </w:p>
    <w:p w14:paraId="2980D3B2" w14:textId="77777777" w:rsidR="00893D1C" w:rsidRPr="00320A38" w:rsidRDefault="00893D1C" w:rsidP="00893D1C">
      <w:pPr>
        <w:rPr>
          <w:lang w:val="da-DK"/>
        </w:rPr>
      </w:pPr>
    </w:p>
    <w:p w14:paraId="4E462DCD" w14:textId="77777777" w:rsidR="00893D1C" w:rsidRDefault="00000000" w:rsidP="00893D1C">
      <w:pPr>
        <w:rPr>
          <w:lang w:val="da-DK"/>
        </w:rPr>
      </w:pPr>
      <w:r w:rsidRPr="00320A38">
        <w:rPr>
          <w:lang w:val="da-DK"/>
        </w:rPr>
        <w:t>Du kan se opgørelsen af</w:t>
      </w:r>
      <w:r w:rsidRPr="001977E8">
        <w:fldChar w:fldCharType="begin"/>
      </w:r>
      <w:r w:rsidRPr="00ED12FF">
        <w:rPr>
          <w:lang w:val="da-DK"/>
        </w:rPr>
        <w:instrText xml:space="preserve"> IF "J" = </w:instrText>
      </w:r>
      <w:r w:rsidRPr="00ED12FF">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jeres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jeres</w:t>
      </w:r>
      <w:r w:rsidRPr="001977E8">
        <w:fldChar w:fldCharType="end"/>
      </w:r>
      <w:r w:rsidRPr="00FF2C28">
        <w:rPr>
          <w:lang w:val="da-DK"/>
        </w:rPr>
        <w:t xml:space="preserve"> </w:t>
      </w:r>
      <w:r>
        <w:rPr>
          <w:lang w:val="da-DK"/>
        </w:rPr>
        <w:t>likvide formue længere nede i brevet.</w:t>
      </w:r>
    </w:p>
    <w:p w14:paraId="7557FF04" w14:textId="77777777" w:rsidR="00893D1C" w:rsidRDefault="00893D1C" w:rsidP="00893D1C">
      <w:pPr>
        <w:rPr>
          <w:lang w:val="da-DK"/>
        </w:rPr>
      </w:pPr>
    </w:p>
    <w:p w14:paraId="4BDF2BB9" w14:textId="77777777" w:rsidR="00893D1C" w:rsidRPr="00D70717" w:rsidRDefault="00000000" w:rsidP="00893D1C">
      <w:pPr>
        <w:pStyle w:val="Overskrift2"/>
      </w:pPr>
      <w:r w:rsidRPr="00D70717">
        <w:t>Det skal du gøre</w:t>
      </w:r>
    </w:p>
    <w:p w14:paraId="4B9D2801" w14:textId="77777777" w:rsidR="00893D1C" w:rsidRDefault="00000000" w:rsidP="00893D1C">
      <w:pPr>
        <w:rPr>
          <w:lang w:val="da-DK"/>
        </w:rPr>
      </w:pPr>
      <w:r w:rsidRPr="00D70717">
        <w:rPr>
          <w:lang w:val="da-DK"/>
        </w:rPr>
        <w:t>Du kan vælge at:</w:t>
      </w:r>
    </w:p>
    <w:p w14:paraId="6714995C" w14:textId="77777777" w:rsidR="00893D1C" w:rsidRDefault="00000000" w:rsidP="00893D1C">
      <w:pPr>
        <w:pStyle w:val="Listeafsnit"/>
        <w:numPr>
          <w:ilvl w:val="0"/>
          <w:numId w:val="27"/>
        </w:numPr>
      </w:pPr>
      <w:r w:rsidRPr="00CC7422">
        <w:t xml:space="preserve">betale med betalingskort eller MobilePay på </w:t>
      </w:r>
      <w:bookmarkStart w:id="6" w:name="_Hlk129249363"/>
      <w:r>
        <w:rPr>
          <w:noProof/>
        </w:rPr>
        <w:fldChar w:fldCharType="begin"/>
      </w:r>
      <w:r>
        <w:rPr>
          <w:noProof/>
        </w:rPr>
        <w:instrText xml:space="preserve"> MERGEFIELD Html:</w:instrText>
      </w:r>
      <w:r w:rsidRPr="00F76201">
        <w:rPr>
          <w:noProof/>
        </w:rPr>
        <w:instrText>link-borger-dk-tilbagebetaling-af-pension</w:instrText>
      </w:r>
      <w:r>
        <w:rPr>
          <w:noProof/>
        </w:rPr>
        <w:instrText xml:space="preserve"> </w:instrText>
      </w:r>
      <w:r>
        <w:rPr>
          <w:noProof/>
        </w:rPr>
        <w:fldChar w:fldCharType="separate"/>
      </w:r>
      <w:r w:rsidR="0087037D">
        <w:rPr>
          <w:noProof/>
        </w:rPr>
        <w:t>«Html:link-borger-dk-tilbagebetaling-af-p»</w:t>
      </w:r>
      <w:r>
        <w:rPr>
          <w:noProof/>
        </w:rPr>
        <w:fldChar w:fldCharType="end"/>
      </w:r>
      <w:bookmarkEnd w:id="6"/>
      <w:r w:rsidRPr="00CC7422">
        <w:t>. Her kan du også oprette en tilbagebetalingsordning</w:t>
      </w:r>
    </w:p>
    <w:p w14:paraId="1C4C46F3" w14:textId="77777777" w:rsidR="00893D1C" w:rsidRDefault="00000000" w:rsidP="00893D1C">
      <w:pPr>
        <w:pStyle w:val="Listeafsnit"/>
        <w:numPr>
          <w:ilvl w:val="0"/>
          <w:numId w:val="27"/>
        </w:numPr>
      </w:pPr>
      <w:r w:rsidRPr="00F57087">
        <w:t>betale beløbet via det indbetalingskort, du får indenfor 3 uger.</w:t>
      </w:r>
    </w:p>
    <w:p w14:paraId="354A9AAA" w14:textId="77777777" w:rsidR="00AB0069" w:rsidRDefault="00AB0069" w:rsidP="00893D1C">
      <w:pPr>
        <w:rPr>
          <w:lang w:val="da-DK"/>
        </w:rPr>
      </w:pPr>
    </w:p>
    <w:p w14:paraId="0A1C430E" w14:textId="77777777" w:rsidR="00893D1C" w:rsidRPr="00F57087" w:rsidRDefault="00000000" w:rsidP="00893D1C">
      <w:pPr>
        <w:rPr>
          <w:lang w:val="da-DK"/>
        </w:rPr>
      </w:pPr>
      <w:r w:rsidRPr="00F57087">
        <w:rPr>
          <w:lang w:val="da-DK"/>
        </w:rPr>
        <w:t>Vær opmærksom på, at det er helt frivilligt, om du vil benytte dig af ovennævnte betalingsmuligheder.</w:t>
      </w:r>
    </w:p>
    <w:p w14:paraId="794514A6" w14:textId="77777777" w:rsidR="00893D1C" w:rsidRPr="00F57087" w:rsidRDefault="00893D1C" w:rsidP="00893D1C">
      <w:pPr>
        <w:rPr>
          <w:lang w:val="da-DK"/>
        </w:rPr>
      </w:pPr>
    </w:p>
    <w:p w14:paraId="6A3616B8" w14:textId="77777777" w:rsidR="00893D1C" w:rsidRPr="00F57087" w:rsidRDefault="00000000" w:rsidP="00893D1C">
      <w:pPr>
        <w:rPr>
          <w:lang w:val="da-DK"/>
        </w:rPr>
      </w:pPr>
      <w:r w:rsidRPr="00F57087">
        <w:rPr>
          <w:lang w:val="da-DK"/>
        </w:rPr>
        <w:t>Der lægges ikke renter på den pension, du skal betale tilbage.</w:t>
      </w:r>
    </w:p>
    <w:p w14:paraId="381278C5" w14:textId="77777777" w:rsidR="00893D1C" w:rsidRPr="00F57087" w:rsidRDefault="00893D1C" w:rsidP="00893D1C">
      <w:pPr>
        <w:rPr>
          <w:lang w:val="da-DK"/>
        </w:rPr>
      </w:pPr>
    </w:p>
    <w:p w14:paraId="37AFF4EF" w14:textId="77777777" w:rsidR="00893D1C" w:rsidRPr="00F57087" w:rsidRDefault="00000000" w:rsidP="00893D1C">
      <w:pPr>
        <w:pStyle w:val="Overskrift2"/>
      </w:pPr>
      <w:r w:rsidRPr="00F57087">
        <w:t>Hvis du ikke gør noget</w:t>
      </w:r>
    </w:p>
    <w:p w14:paraId="745446B8" w14:textId="77777777" w:rsidR="00893D1C" w:rsidRDefault="00000000" w:rsidP="00893D1C">
      <w:r w:rsidRPr="00F57087">
        <w:rPr>
          <w:lang w:val="da-DK"/>
        </w:rPr>
        <w:t xml:space="preserve">Hvis du ikke betaler/opretter afdragsordning på borger.dk eller betaler via indbetalingskortet, beregner vi, hvordan du skal betale beløbet tilbage. Her ser vi på </w:t>
      </w:r>
      <w:r w:rsidRPr="00F57087">
        <w:rPr>
          <w:lang w:val="da-DK"/>
        </w:rPr>
        <w:lastRenderedPageBreak/>
        <w:t xml:space="preserve">dine økonomiske forhold, bl.a. indkomster, udgifter og formue. </w:t>
      </w:r>
      <w:r>
        <w:t>Det vil du få et brev om.</w:t>
      </w:r>
    </w:p>
    <w:bookmarkStart w:id="7" w:name="_Hlk105492918"/>
    <w:p w14:paraId="6029EF23" w14:textId="77777777" w:rsidR="00893D1C" w:rsidRDefault="00000000" w:rsidP="00893D1C">
      <w:pPr>
        <w:rPr>
          <w:noProof/>
        </w:rPr>
      </w:pPr>
      <w:r>
        <w:rPr>
          <w:noProof/>
        </w:rPr>
        <w:fldChar w:fldCharType="begin"/>
      </w:r>
      <w:r>
        <w:rPr>
          <w:noProof/>
        </w:rPr>
        <w:instrText xml:space="preserve"> MERGEFIELD Html:</w:instrText>
      </w:r>
      <w:r w:rsidRPr="00A37CF1">
        <w:rPr>
          <w:noProof/>
        </w:rPr>
        <w:instrText>s2-har-du-spr-np-fop</w:instrText>
      </w:r>
      <w:r>
        <w:rPr>
          <w:noProof/>
        </w:rPr>
        <w:instrText xml:space="preserve"> </w:instrText>
      </w:r>
      <w:r>
        <w:rPr>
          <w:noProof/>
        </w:rPr>
        <w:fldChar w:fldCharType="separate"/>
      </w:r>
      <w:r w:rsidR="0087037D">
        <w:rPr>
          <w:noProof/>
        </w:rPr>
        <w:t>«Html:s2-har-du-spr-np-fop»</w:t>
      </w:r>
      <w:r>
        <w:rPr>
          <w:noProof/>
        </w:rPr>
        <w:fldChar w:fldCharType="end"/>
      </w:r>
      <w:bookmarkEnd w:id="7"/>
    </w:p>
    <w:p w14:paraId="43C7F9F1" w14:textId="77777777" w:rsidR="00893D1C" w:rsidRDefault="00893D1C" w:rsidP="00893D1C">
      <w:pPr>
        <w:rPr>
          <w:noProof/>
        </w:rPr>
      </w:pPr>
    </w:p>
    <w:p w14:paraId="69CC5F6D" w14:textId="77777777" w:rsidR="00893D1C" w:rsidRDefault="00893D1C" w:rsidP="00893D1C">
      <w:pPr>
        <w:rPr>
          <w:noProof/>
        </w:rPr>
      </w:pPr>
    </w:p>
    <w:bookmarkStart w:id="8" w:name="_Hlk143152719"/>
    <w:p w14:paraId="6075C05F" w14:textId="77777777" w:rsidR="00893D1C" w:rsidRPr="00B608B3" w:rsidRDefault="00000000" w:rsidP="00893D1C">
      <w:r w:rsidRPr="00B608B3">
        <w:fldChar w:fldCharType="begin"/>
      </w:r>
      <w:r w:rsidRPr="00B608B3">
        <w:instrText xml:space="preserve"> MERGEFIELD venlig-hilsen </w:instrText>
      </w:r>
      <w:r w:rsidRPr="00B608B3">
        <w:fldChar w:fldCharType="separate"/>
      </w:r>
      <w:r w:rsidR="0087037D">
        <w:rPr>
          <w:noProof/>
        </w:rPr>
        <w:t>«venlig-hilsen»</w:t>
      </w:r>
      <w:r w:rsidRPr="00B608B3">
        <w:fldChar w:fldCharType="end"/>
      </w:r>
      <w:bookmarkEnd w:id="8"/>
    </w:p>
    <w:p w14:paraId="2061EC4F" w14:textId="77777777" w:rsidR="00893D1C" w:rsidRDefault="00893D1C" w:rsidP="00893D1C">
      <w:pPr>
        <w:rPr>
          <w:noProof/>
        </w:rPr>
      </w:pPr>
    </w:p>
    <w:p w14:paraId="67B34679" w14:textId="77777777" w:rsidR="00893D1C" w:rsidRDefault="00893D1C" w:rsidP="00893D1C">
      <w:pPr>
        <w:rPr>
          <w:noProof/>
        </w:rPr>
      </w:pPr>
    </w:p>
    <w:p w14:paraId="63A37D80" w14:textId="77777777" w:rsidR="00893D1C" w:rsidRDefault="00893D1C" w:rsidP="00893D1C">
      <w:pPr>
        <w:rPr>
          <w:noProof/>
        </w:rPr>
      </w:pPr>
    </w:p>
    <w:p w14:paraId="121286C6" w14:textId="77777777" w:rsidR="00893D1C" w:rsidRDefault="00893D1C" w:rsidP="00893D1C">
      <w:pPr>
        <w:rPr>
          <w:noProof/>
        </w:rPr>
      </w:pPr>
    </w:p>
    <w:p w14:paraId="6BC9034A" w14:textId="77777777" w:rsidR="00893D1C" w:rsidRPr="00712CE4" w:rsidRDefault="00000000" w:rsidP="00893D1C">
      <w:pPr>
        <w:pStyle w:val="Overskrift2"/>
      </w:pPr>
      <w:r w:rsidRPr="00712CE4">
        <w:t>Begrundelse for afgørelsen</w:t>
      </w:r>
    </w:p>
    <w:p w14:paraId="199011EA" w14:textId="77777777" w:rsidR="00893D1C" w:rsidRPr="00FA41DF" w:rsidRDefault="00000000" w:rsidP="00893D1C">
      <w:pPr>
        <w:rPr>
          <w:lang w:val="da-DK"/>
        </w:rPr>
      </w:pPr>
      <w:r w:rsidRPr="00712CE4">
        <w:rPr>
          <w:lang w:val="da-DK"/>
        </w:rPr>
        <w:t>Vi har gjort din</w:t>
      </w:r>
      <w:r w:rsidRPr="001977E8">
        <w:fldChar w:fldCharType="begin"/>
      </w:r>
      <w:r w:rsidRPr="00D43FBE">
        <w:rPr>
          <w:lang w:val="da-DK"/>
        </w:rPr>
        <w:instrText xml:space="preserve"> IF "N" = </w:instrText>
      </w:r>
      <w:r w:rsidRPr="00D43FBE">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D43FBE">
        <w:rPr>
          <w:szCs w:val="18"/>
          <w:lang w:val="da-DK"/>
        </w:rPr>
        <w:instrText>"</w:instrText>
      </w:r>
      <w:r w:rsidRPr="00D43FBE">
        <w:rPr>
          <w:lang w:val="da-DK"/>
        </w:rPr>
        <w:instrText xml:space="preserve"> </w:instrText>
      </w:r>
      <w:r w:rsidRPr="00D43FBE">
        <w:rPr>
          <w:highlight w:val="red"/>
          <w:lang w:val="da-DK"/>
        </w:rPr>
        <w:instrText>"</w:instrText>
      </w:r>
      <w:r w:rsidRPr="00D43FBE">
        <w:rPr>
          <w:lang w:val="da-DK"/>
        </w:rPr>
        <w:instrText xml:space="preserve"> 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Pr>
          <w:lang w:val="da-DK"/>
        </w:rPr>
        <w:fldChar w:fldCharType="end"/>
      </w:r>
      <w:r w:rsidRPr="00D43FBE">
        <w:rPr>
          <w:lang w:val="da-DK"/>
        </w:rPr>
        <w:instrText>s</w:instrText>
      </w:r>
      <w:r w:rsidRPr="00D43FBE">
        <w:rPr>
          <w:highlight w:val="red"/>
          <w:lang w:val="da-DK"/>
        </w:rPr>
        <w:instrText>"</w:instrText>
      </w:r>
      <w:r w:rsidRPr="00D43FBE">
        <w:rPr>
          <w:lang w:val="da-DK"/>
        </w:rPr>
        <w:instrText xml:space="preserve"> </w:instrText>
      </w:r>
      <w:r w:rsidRPr="001977E8">
        <w:fldChar w:fldCharType="end"/>
      </w:r>
      <w:r w:rsidRPr="00D43FBE">
        <w:rPr>
          <w:lang w:val="da-DK"/>
        </w:rPr>
        <w:t xml:space="preserve"> likvide f</w:t>
      </w:r>
      <w:r>
        <w:rPr>
          <w:lang w:val="da-DK"/>
        </w:rPr>
        <w:t>ormue op på baggrund af</w:t>
      </w:r>
      <w:r w:rsidRPr="001977E8">
        <w:fldChar w:fldCharType="begin"/>
      </w:r>
      <w:r w:rsidRPr="00ED12FF">
        <w:rPr>
          <w:lang w:val="da-DK"/>
        </w:rPr>
        <w:instrText xml:space="preserve"> IF "J" = </w:instrText>
      </w:r>
      <w:r w:rsidRPr="00ED12FF">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jeres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jeres</w:t>
      </w:r>
      <w:r w:rsidRPr="001977E8">
        <w:fldChar w:fldCharType="end"/>
      </w:r>
      <w:r w:rsidRPr="00D43FBE">
        <w:rPr>
          <w:lang w:val="da-DK"/>
        </w:rPr>
        <w:t xml:space="preserve"> </w:t>
      </w:r>
      <w:r>
        <w:rPr>
          <w:lang w:val="da-DK"/>
        </w:rPr>
        <w:t xml:space="preserve">årsopgørelse for </w:t>
      </w:r>
      <w:r w:rsidR="00030175">
        <w:rPr>
          <w:lang w:val="da-DK"/>
        </w:rPr>
        <w:fldChar w:fldCharType="begin"/>
      </w:r>
      <w:r w:rsidR="00030175">
        <w:rPr>
          <w:lang w:val="da-DK"/>
        </w:rPr>
        <w:instrText xml:space="preserve"> MERGEFIELD </w:instrText>
      </w:r>
      <w:r w:rsidR="00030175" w:rsidRPr="00030175">
        <w:rPr>
          <w:lang w:val="da-DK"/>
        </w:rPr>
        <w:instrText>af-forrige-aarstal</w:instrText>
      </w:r>
      <w:r w:rsidR="00030175">
        <w:rPr>
          <w:lang w:val="da-DK"/>
        </w:rPr>
        <w:instrText xml:space="preserve"> </w:instrText>
      </w:r>
      <w:r w:rsidR="00030175" w:rsidRPr="00F7159E">
        <w:rPr>
          <w:lang w:val="da-DK"/>
        </w:rPr>
        <w:instrText>\@ "d. MMMM yyyy"</w:instrText>
      </w:r>
      <w:r w:rsidR="00030175">
        <w:rPr>
          <w:lang w:val="da-DK"/>
        </w:rPr>
        <w:instrText xml:space="preserve"> </w:instrText>
      </w:r>
      <w:r w:rsidR="00030175">
        <w:rPr>
          <w:lang w:val="da-DK"/>
        </w:rPr>
        <w:fldChar w:fldCharType="separate"/>
      </w:r>
      <w:r w:rsidR="0087037D">
        <w:rPr>
          <w:noProof/>
          <w:lang w:val="da-DK"/>
        </w:rPr>
        <w:t>«af-forrige-aarstal»</w:t>
      </w:r>
      <w:r w:rsidR="00030175">
        <w:rPr>
          <w:lang w:val="da-DK"/>
        </w:rPr>
        <w:fldChar w:fldCharType="end"/>
      </w:r>
      <w:r>
        <w:rPr>
          <w:lang w:val="da-DK"/>
        </w:rPr>
        <w:t xml:space="preserve"> fra Skattestyrelsen.</w:t>
      </w:r>
    </w:p>
    <w:p w14:paraId="470C045E" w14:textId="77777777" w:rsidR="00893D1C" w:rsidRDefault="00893D1C" w:rsidP="00893D1C">
      <w:pPr>
        <w:rPr>
          <w:lang w:val="da-DK"/>
        </w:rPr>
      </w:pPr>
    </w:p>
    <w:p w14:paraId="33105321" w14:textId="77777777" w:rsidR="00893D1C" w:rsidRPr="00A90D58" w:rsidRDefault="00000000" w:rsidP="00893D1C">
      <w:pPr>
        <w:rPr>
          <w:lang w:val="da-DK"/>
        </w:rPr>
      </w:pPr>
      <w:r>
        <w:rPr>
          <w:lang w:val="da-DK"/>
        </w:rPr>
        <w:t>Din</w:t>
      </w:r>
      <w:r w:rsidRPr="001977E8">
        <w:fldChar w:fldCharType="begin"/>
      </w:r>
      <w:r w:rsidRPr="00D43FBE">
        <w:rPr>
          <w:lang w:val="da-DK"/>
        </w:rPr>
        <w:instrText xml:space="preserve"> IF "N" = </w:instrText>
      </w:r>
      <w:r w:rsidRPr="00D43FBE">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D43FBE">
        <w:rPr>
          <w:szCs w:val="18"/>
          <w:lang w:val="da-DK"/>
        </w:rPr>
        <w:instrText>"</w:instrText>
      </w:r>
      <w:r w:rsidRPr="00D43FBE">
        <w:rPr>
          <w:lang w:val="da-DK"/>
        </w:rPr>
        <w:instrText xml:space="preserve"> </w:instrText>
      </w:r>
      <w:r w:rsidRPr="00D43FBE">
        <w:rPr>
          <w:highlight w:val="red"/>
          <w:lang w:val="da-DK"/>
        </w:rPr>
        <w:instrText>"</w:instrText>
      </w:r>
      <w:r w:rsidRPr="00D43FBE">
        <w:rPr>
          <w:lang w:val="da-DK"/>
        </w:rPr>
        <w:instrText xml:space="preserve"> 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Pr>
          <w:lang w:val="da-DK"/>
        </w:rPr>
        <w:fldChar w:fldCharType="end"/>
      </w:r>
      <w:r w:rsidRPr="00D43FBE">
        <w:rPr>
          <w:lang w:val="da-DK"/>
        </w:rPr>
        <w:instrText>s</w:instrText>
      </w:r>
      <w:r w:rsidRPr="00D43FBE">
        <w:rPr>
          <w:highlight w:val="red"/>
          <w:lang w:val="da-DK"/>
        </w:rPr>
        <w:instrText>"</w:instrText>
      </w:r>
      <w:r w:rsidRPr="00D43FBE">
        <w:rPr>
          <w:lang w:val="da-DK"/>
        </w:rPr>
        <w:instrText xml:space="preserve"> </w:instrText>
      </w:r>
      <w:r w:rsidRPr="001977E8">
        <w:fldChar w:fldCharType="end"/>
      </w:r>
      <w:r w:rsidRPr="00D43FBE">
        <w:rPr>
          <w:lang w:val="da-DK"/>
        </w:rPr>
        <w:t xml:space="preserve"> likvide formue har i </w:t>
      </w:r>
      <w:r w:rsidR="006504CB">
        <w:rPr>
          <w:lang w:val="da-DK"/>
        </w:rPr>
        <w:fldChar w:fldCharType="begin"/>
      </w:r>
      <w:r w:rsidR="006504CB">
        <w:rPr>
          <w:lang w:val="da-DK"/>
        </w:rPr>
        <w:instrText xml:space="preserve"> MERGEFIELD </w:instrText>
      </w:r>
      <w:r w:rsidR="006504CB" w:rsidRPr="006504CB">
        <w:rPr>
          <w:lang w:val="da-DK"/>
        </w:rPr>
        <w:instrText>af-indevaerende-aar</w:instrText>
      </w:r>
      <w:r w:rsidR="006504CB">
        <w:rPr>
          <w:lang w:val="da-DK"/>
        </w:rPr>
        <w:instrText xml:space="preserve"> </w:instrText>
      </w:r>
      <w:r w:rsidR="006504CB" w:rsidRPr="00F7159E">
        <w:rPr>
          <w:lang w:val="da-DK"/>
        </w:rPr>
        <w:instrText xml:space="preserve">\@ "yyyy" </w:instrText>
      </w:r>
      <w:r w:rsidR="006504CB">
        <w:rPr>
          <w:lang w:val="da-DK"/>
        </w:rPr>
        <w:fldChar w:fldCharType="separate"/>
      </w:r>
      <w:r w:rsidR="0087037D">
        <w:rPr>
          <w:noProof/>
          <w:lang w:val="da-DK"/>
        </w:rPr>
        <w:t>«af-indevaerende-aar»</w:t>
      </w:r>
      <w:r w:rsidR="006504CB">
        <w:rPr>
          <w:lang w:val="da-DK"/>
        </w:rPr>
        <w:fldChar w:fldCharType="end"/>
      </w:r>
      <w:r w:rsidRPr="00D43FBE">
        <w:rPr>
          <w:lang w:val="da-DK"/>
        </w:rPr>
        <w:t xml:space="preserve"> været større end formuegrænsen. Formuegrænsen var </w:t>
      </w:r>
      <w:r w:rsidR="00C4682F">
        <w:rPr>
          <w:lang w:val="da-DK"/>
        </w:rPr>
        <w:fldChar w:fldCharType="begin"/>
      </w:r>
      <w:r w:rsidR="00C4682F">
        <w:rPr>
          <w:lang w:val="da-DK"/>
        </w:rPr>
        <w:instrText xml:space="preserve"> MERGEFIELD </w:instrText>
      </w:r>
      <w:r w:rsidR="00C4682F" w:rsidRPr="00C4682F">
        <w:rPr>
          <w:lang w:val="da-DK"/>
        </w:rPr>
        <w:instrText>af-formuegraense</w:instrText>
      </w:r>
      <w:r w:rsidRPr="00D43FBE">
        <w:rPr>
          <w:lang w:val="da-DK"/>
        </w:rPr>
        <w:instrText xml:space="preserve"> </w:instrText>
      </w:r>
      <w:r w:rsidR="00C4682F" w:rsidRPr="00531936">
        <w:rPr>
          <w:lang w:val="da-DK"/>
        </w:rPr>
        <w:instrText>\# .0,00</w:instrText>
      </w:r>
      <w:r w:rsidR="00C4682F">
        <w:rPr>
          <w:lang w:val="da-DK"/>
        </w:rPr>
        <w:instrText xml:space="preserve"> </w:instrText>
      </w:r>
      <w:r w:rsidR="00C4682F">
        <w:rPr>
          <w:lang w:val="da-DK"/>
        </w:rPr>
        <w:fldChar w:fldCharType="separate"/>
      </w:r>
      <w:r w:rsidR="0087037D">
        <w:rPr>
          <w:noProof/>
          <w:lang w:val="da-DK"/>
        </w:rPr>
        <w:t>«af-formuegraense»</w:t>
      </w:r>
      <w:r w:rsidR="00C4682F">
        <w:rPr>
          <w:lang w:val="da-DK"/>
        </w:rPr>
        <w:fldChar w:fldCharType="end"/>
      </w:r>
      <w:r w:rsidR="00C4682F">
        <w:rPr>
          <w:lang w:val="da-DK"/>
        </w:rPr>
        <w:t xml:space="preserve"> </w:t>
      </w:r>
      <w:r w:rsidRPr="00D43FBE">
        <w:rPr>
          <w:lang w:val="da-DK"/>
        </w:rPr>
        <w:t>kr. Det betyder, at du skal betale ældrechecken tilbage.</w:t>
      </w:r>
    </w:p>
    <w:p w14:paraId="1451EFAF" w14:textId="77777777" w:rsidR="00893D1C" w:rsidRPr="00D43FBE" w:rsidRDefault="00893D1C" w:rsidP="00893D1C">
      <w:pPr>
        <w:rPr>
          <w:lang w:val="da-DK"/>
        </w:rPr>
      </w:pPr>
    </w:p>
    <w:p w14:paraId="2664C61F" w14:textId="77777777" w:rsidR="00893D1C" w:rsidRDefault="00000000" w:rsidP="00893D1C">
      <w:pPr>
        <w:rPr>
          <w:noProof/>
        </w:rPr>
      </w:pPr>
      <w:r>
        <w:t xml:space="preserve">Du har oplyst, at </w:t>
      </w:r>
      <w:r>
        <w:fldChar w:fldCharType="begin"/>
      </w:r>
      <w:r w:rsidRPr="00FF6BF2">
        <w:rPr>
          <w:lang w:val="da-DK"/>
        </w:rPr>
        <w:instrText xml:space="preserve"> MERGEFIELD TextInput:</w:instrText>
      </w:r>
      <w:r w:rsidRPr="00FF6BF2">
        <w:instrText>mf-skriv-hvilke-oplysninger-vi-har-faaet-fra-borger</w:instrText>
      </w:r>
      <w:r w:rsidRPr="00FF6BF2">
        <w:rPr>
          <w:lang w:val="da-DK"/>
        </w:rPr>
        <w:instrText xml:space="preserve"> </w:instrText>
      </w:r>
      <w:r>
        <w:fldChar w:fldCharType="separate"/>
      </w:r>
      <w:r w:rsidR="0087037D">
        <w:rPr>
          <w:noProof/>
          <w:lang w:val="da-DK"/>
        </w:rPr>
        <w:t>«TextInput:mf-skriv-hvilke-oplysninger-vi»</w:t>
      </w:r>
      <w:r>
        <w:rPr>
          <w:noProof/>
        </w:rPr>
        <w:fldChar w:fldCharType="end"/>
      </w:r>
      <w:r>
        <w:rPr>
          <w:noProof/>
        </w:rPr>
        <w:t>.</w:t>
      </w:r>
    </w:p>
    <w:p w14:paraId="031159EC" w14:textId="77777777" w:rsidR="00893D1C" w:rsidRDefault="00893D1C" w:rsidP="00893D1C">
      <w:pPr>
        <w:rPr>
          <w:noProof/>
        </w:rPr>
      </w:pPr>
    </w:p>
    <w:p w14:paraId="4BB37139" w14:textId="77777777" w:rsidR="00893D1C" w:rsidRDefault="00000000" w:rsidP="00893D1C">
      <w:pPr>
        <w:rPr>
          <w:noProof/>
        </w:rPr>
      </w:pPr>
      <w:r>
        <w:fldChar w:fldCharType="begin"/>
      </w:r>
      <w:r w:rsidRPr="00FF6BF2">
        <w:rPr>
          <w:lang w:val="da-DK"/>
        </w:rPr>
        <w:instrText xml:space="preserve"> MERGEFIELD TextInput:</w:instrText>
      </w:r>
      <w:r w:rsidRPr="00A11754">
        <w:instrText>mf-skriv-hvorfor-vi-ikke-har-aendret-i-tidligere-afgoerelse</w:instrText>
      </w:r>
      <w:r w:rsidRPr="00FF6BF2">
        <w:rPr>
          <w:lang w:val="da-DK"/>
        </w:rPr>
        <w:instrText xml:space="preserve"> </w:instrText>
      </w:r>
      <w:r>
        <w:fldChar w:fldCharType="separate"/>
      </w:r>
      <w:r w:rsidR="0087037D">
        <w:rPr>
          <w:noProof/>
          <w:lang w:val="da-DK"/>
        </w:rPr>
        <w:t>«TextInput:mf-skriv-hvorfor-vi-ikke-har-a»</w:t>
      </w:r>
      <w:r>
        <w:rPr>
          <w:noProof/>
        </w:rPr>
        <w:fldChar w:fldCharType="end"/>
      </w:r>
    </w:p>
    <w:p w14:paraId="3E0B8448" w14:textId="77777777" w:rsidR="00893D1C" w:rsidRDefault="00893D1C" w:rsidP="00893D1C">
      <w:pPr>
        <w:rPr>
          <w:noProof/>
        </w:rPr>
      </w:pPr>
    </w:p>
    <w:p w14:paraId="5ADE9034" w14:textId="77777777" w:rsidR="00893D1C" w:rsidRPr="00525849" w:rsidRDefault="00000000" w:rsidP="00893D1C">
      <w:pPr>
        <w:rPr>
          <w:lang w:val="da-DK"/>
        </w:rPr>
      </w:pPr>
      <w:r w:rsidRPr="00D43FBE">
        <w:rPr>
          <w:lang w:val="da-DK"/>
        </w:rPr>
        <w:t xml:space="preserve">Når formuen er højere end formuegrænsen, har man ikke ret til ældrecheck. Formuegrænsen var </w:t>
      </w:r>
      <w:r w:rsidR="00C4682F">
        <w:rPr>
          <w:lang w:val="da-DK"/>
        </w:rPr>
        <w:fldChar w:fldCharType="begin"/>
      </w:r>
      <w:r w:rsidR="00C4682F">
        <w:rPr>
          <w:lang w:val="da-DK"/>
        </w:rPr>
        <w:instrText xml:space="preserve"> MERGEFIELD </w:instrText>
      </w:r>
      <w:r w:rsidR="00C4682F" w:rsidRPr="00C4682F">
        <w:rPr>
          <w:lang w:val="da-DK"/>
        </w:rPr>
        <w:instrText>af-formuegraense</w:instrText>
      </w:r>
      <w:r w:rsidR="00C4682F" w:rsidRPr="00D43FBE">
        <w:rPr>
          <w:lang w:val="da-DK"/>
        </w:rPr>
        <w:instrText xml:space="preserve"> </w:instrText>
      </w:r>
      <w:r w:rsidR="00C4682F" w:rsidRPr="00531936">
        <w:rPr>
          <w:lang w:val="da-DK"/>
        </w:rPr>
        <w:instrText>\# .0,00</w:instrText>
      </w:r>
      <w:r w:rsidR="00C4682F">
        <w:rPr>
          <w:lang w:val="da-DK"/>
        </w:rPr>
        <w:instrText xml:space="preserve"> </w:instrText>
      </w:r>
      <w:r w:rsidR="00C4682F">
        <w:rPr>
          <w:lang w:val="da-DK"/>
        </w:rPr>
        <w:fldChar w:fldCharType="separate"/>
      </w:r>
      <w:r w:rsidR="0087037D">
        <w:rPr>
          <w:noProof/>
          <w:lang w:val="da-DK"/>
        </w:rPr>
        <w:t>«af-formuegraense»</w:t>
      </w:r>
      <w:r w:rsidR="00C4682F">
        <w:rPr>
          <w:lang w:val="da-DK"/>
        </w:rPr>
        <w:fldChar w:fldCharType="end"/>
      </w:r>
      <w:r w:rsidRPr="00D43FBE">
        <w:rPr>
          <w:lang w:val="da-DK"/>
        </w:rPr>
        <w:t xml:space="preserve"> kr. i </w:t>
      </w:r>
      <w:r w:rsidR="00C4682F">
        <w:rPr>
          <w:lang w:val="da-DK"/>
        </w:rPr>
        <w:fldChar w:fldCharType="begin"/>
      </w:r>
      <w:r w:rsidR="00C4682F">
        <w:rPr>
          <w:lang w:val="da-DK"/>
        </w:rPr>
        <w:instrText xml:space="preserve"> MERGEFIELD </w:instrText>
      </w:r>
      <w:r w:rsidR="00C4682F" w:rsidRPr="006504CB">
        <w:rPr>
          <w:lang w:val="da-DK"/>
        </w:rPr>
        <w:instrText>af-indevaerende-aar</w:instrText>
      </w:r>
      <w:r w:rsidR="00C4682F">
        <w:rPr>
          <w:lang w:val="da-DK"/>
        </w:rPr>
        <w:instrText xml:space="preserve"> </w:instrText>
      </w:r>
      <w:r w:rsidR="00C4682F" w:rsidRPr="00F7159E">
        <w:rPr>
          <w:lang w:val="da-DK"/>
        </w:rPr>
        <w:instrText xml:space="preserve">\@ "yyyy" </w:instrText>
      </w:r>
      <w:r w:rsidR="00C4682F">
        <w:rPr>
          <w:lang w:val="da-DK"/>
        </w:rPr>
        <w:fldChar w:fldCharType="separate"/>
      </w:r>
      <w:r w:rsidR="0087037D">
        <w:rPr>
          <w:noProof/>
          <w:lang w:val="da-DK"/>
        </w:rPr>
        <w:t>«af-indevaerende-aar»</w:t>
      </w:r>
      <w:r w:rsidR="00C4682F">
        <w:rPr>
          <w:lang w:val="da-DK"/>
        </w:rPr>
        <w:fldChar w:fldCharType="end"/>
      </w:r>
      <w:r w:rsidRPr="00D43FBE">
        <w:rPr>
          <w:lang w:val="da-DK"/>
        </w:rPr>
        <w:t>. Opgørelsen af din formue viser, at din</w:t>
      </w:r>
      <w:r w:rsidRPr="001977E8">
        <w:fldChar w:fldCharType="begin"/>
      </w:r>
      <w:r w:rsidRPr="00D43FBE">
        <w:rPr>
          <w:lang w:val="da-DK"/>
        </w:rPr>
        <w:instrText xml:space="preserve"> IF "N" = </w:instrText>
      </w:r>
      <w:r w:rsidRPr="00D43FBE">
        <w:rPr>
          <w:szCs w:val="18"/>
          <w:lang w:val="da-DK"/>
        </w:rPr>
        <w:instrText>"</w:instrText>
      </w:r>
      <w:r>
        <w:fldChar w:fldCharType="begin"/>
      </w:r>
      <w:r w:rsidRPr="00FA41DF">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D43FBE">
        <w:rPr>
          <w:szCs w:val="18"/>
          <w:lang w:val="da-DK"/>
        </w:rPr>
        <w:instrText>"</w:instrText>
      </w:r>
      <w:r w:rsidRPr="00D43FBE">
        <w:rPr>
          <w:lang w:val="da-DK"/>
        </w:rPr>
        <w:instrText xml:space="preserve"> </w:instrText>
      </w:r>
      <w:r w:rsidRPr="00D43FBE">
        <w:rPr>
          <w:highlight w:val="red"/>
          <w:lang w:val="da-DK"/>
        </w:rPr>
        <w:instrText>"</w:instrText>
      </w:r>
      <w:r w:rsidRPr="00D43FBE">
        <w:rPr>
          <w:lang w:val="da-DK"/>
        </w:rPr>
        <w:instrText xml:space="preserve"> 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Pr>
          <w:lang w:val="da-DK"/>
        </w:rPr>
        <w:fldChar w:fldCharType="end"/>
      </w:r>
      <w:r w:rsidRPr="00D43FBE">
        <w:rPr>
          <w:lang w:val="da-DK"/>
        </w:rPr>
        <w:instrText>s</w:instrText>
      </w:r>
      <w:r w:rsidRPr="00D43FBE">
        <w:rPr>
          <w:highlight w:val="red"/>
          <w:lang w:val="da-DK"/>
        </w:rPr>
        <w:instrText>"</w:instrText>
      </w:r>
      <w:r w:rsidRPr="00D43FBE">
        <w:rPr>
          <w:lang w:val="da-DK"/>
        </w:rPr>
        <w:instrText xml:space="preserve"> </w:instrText>
      </w:r>
      <w:r w:rsidRPr="001977E8">
        <w:fldChar w:fldCharType="end"/>
      </w:r>
      <w:r w:rsidRPr="00D43FBE">
        <w:rPr>
          <w:lang w:val="da-DK"/>
        </w:rPr>
        <w:t xml:space="preserve"> likvide formue udgjorde </w:t>
      </w:r>
      <w:r w:rsidRPr="00531936">
        <w:fldChar w:fldCharType="begin"/>
      </w:r>
      <w:r w:rsidRPr="00531936">
        <w:rPr>
          <w:lang w:val="da-DK"/>
        </w:rPr>
        <w:instrText xml:space="preserve"> MERGEFIELD af-faktisk-formue-samlet-pensionist-og-samlever</w:instrText>
      </w:r>
      <w:bookmarkStart w:id="9" w:name="_Hlk144385198"/>
      <w:r w:rsidRPr="00531936">
        <w:rPr>
          <w:lang w:val="da-DK"/>
        </w:rPr>
        <w:instrText xml:space="preserve"> \# .0,00</w:instrText>
      </w:r>
      <w:bookmarkEnd w:id="9"/>
      <w:r w:rsidRPr="00531936">
        <w:rPr>
          <w:lang w:val="da-DK"/>
        </w:rPr>
        <w:instrText xml:space="preserve"> </w:instrText>
      </w:r>
      <w:r w:rsidRPr="00531936">
        <w:fldChar w:fldCharType="separate"/>
      </w:r>
      <w:r w:rsidR="0087037D">
        <w:rPr>
          <w:noProof/>
          <w:lang w:val="da-DK"/>
        </w:rPr>
        <w:t>«af-faktisk-formue-samlet-pensionist-og-s»</w:t>
      </w:r>
      <w:r w:rsidRPr="00531936">
        <w:fldChar w:fldCharType="end"/>
      </w:r>
      <w:r w:rsidRPr="00D43FBE">
        <w:rPr>
          <w:lang w:val="da-DK"/>
        </w:rPr>
        <w:t xml:space="preserve">. Du havde derfor ikke ret til ældrecheck for </w:t>
      </w:r>
      <w:r w:rsidR="00C4682F">
        <w:rPr>
          <w:lang w:val="da-DK"/>
        </w:rPr>
        <w:fldChar w:fldCharType="begin"/>
      </w:r>
      <w:r w:rsidR="00C4682F">
        <w:rPr>
          <w:lang w:val="da-DK"/>
        </w:rPr>
        <w:instrText xml:space="preserve"> MERGEFIELD </w:instrText>
      </w:r>
      <w:r w:rsidR="00C4682F" w:rsidRPr="006504CB">
        <w:rPr>
          <w:lang w:val="da-DK"/>
        </w:rPr>
        <w:instrText>af-indevaerende-aar</w:instrText>
      </w:r>
      <w:r w:rsidR="00C4682F">
        <w:rPr>
          <w:lang w:val="da-DK"/>
        </w:rPr>
        <w:instrText xml:space="preserve"> </w:instrText>
      </w:r>
      <w:r w:rsidR="00C4682F" w:rsidRPr="00F7159E">
        <w:rPr>
          <w:lang w:val="da-DK"/>
        </w:rPr>
        <w:instrText xml:space="preserve">\@ "yyyy" </w:instrText>
      </w:r>
      <w:r w:rsidR="00C4682F">
        <w:rPr>
          <w:lang w:val="da-DK"/>
        </w:rPr>
        <w:fldChar w:fldCharType="separate"/>
      </w:r>
      <w:r w:rsidR="0087037D">
        <w:rPr>
          <w:noProof/>
          <w:lang w:val="da-DK"/>
        </w:rPr>
        <w:t>«af-indevaerende-aar»</w:t>
      </w:r>
      <w:r w:rsidR="00C4682F">
        <w:rPr>
          <w:lang w:val="da-DK"/>
        </w:rPr>
        <w:fldChar w:fldCharType="end"/>
      </w:r>
      <w:r w:rsidRPr="00D43FBE">
        <w:rPr>
          <w:lang w:val="da-DK"/>
        </w:rPr>
        <w:t>.</w:t>
      </w:r>
    </w:p>
    <w:p w14:paraId="274EF0C3" w14:textId="77777777" w:rsidR="00893D1C" w:rsidRPr="00D43FBE" w:rsidRDefault="00893D1C" w:rsidP="00893D1C">
      <w:pPr>
        <w:rPr>
          <w:lang w:val="da-DK"/>
        </w:rPr>
      </w:pPr>
    </w:p>
    <w:p w14:paraId="1A772276" w14:textId="77777777" w:rsidR="00893D1C" w:rsidRPr="00D43FBE" w:rsidRDefault="00000000" w:rsidP="00893D1C">
      <w:pPr>
        <w:rPr>
          <w:lang w:val="da-DK"/>
        </w:rPr>
      </w:pPr>
      <w:r w:rsidRPr="00D43FBE">
        <w:rPr>
          <w:lang w:val="da-DK"/>
        </w:rPr>
        <w:t>Når man får ældrecheck udbetalt, skal man betale beløbet tilbage, hvis man ved eller bør vide, at man ikke har ret til pengene, når man modtager dem. Vi har vurderet, at du ikke havde grund til at tro, at du kunne få ældrecheck udbetalt, og kræver derfor beløbet tilbage</w:t>
      </w:r>
      <w:r>
        <w:rPr>
          <w:lang w:val="da-DK"/>
        </w:rPr>
        <w:t>.</w:t>
      </w:r>
    </w:p>
    <w:p w14:paraId="6771D67E" w14:textId="77777777" w:rsidR="00893D1C" w:rsidRPr="00D43FBE" w:rsidRDefault="00893D1C" w:rsidP="00893D1C">
      <w:pPr>
        <w:rPr>
          <w:lang w:val="da-DK"/>
        </w:rPr>
      </w:pPr>
    </w:p>
    <w:p w14:paraId="153E8082" w14:textId="77777777" w:rsidR="00893D1C" w:rsidRDefault="00000000" w:rsidP="00893D1C">
      <w:pPr>
        <w:rPr>
          <w:lang w:val="da-DK"/>
        </w:rPr>
      </w:pPr>
      <w:r w:rsidRPr="00D43FBE">
        <w:rPr>
          <w:lang w:val="da-DK"/>
        </w:rPr>
        <w:t xml:space="preserve">Vi lægger ved vores vurdering vægt på, at det fremgik i afgørelsen om ældrecheck, at du var berettiget til ældrecheck, fordi din formue pr. 1. januar </w:t>
      </w:r>
      <w:r w:rsidR="00C4682F">
        <w:rPr>
          <w:lang w:val="da-DK"/>
        </w:rPr>
        <w:fldChar w:fldCharType="begin"/>
      </w:r>
      <w:r w:rsidR="00C4682F">
        <w:rPr>
          <w:lang w:val="da-DK"/>
        </w:rPr>
        <w:instrText xml:space="preserve"> MERGEFIELD </w:instrText>
      </w:r>
      <w:r w:rsidR="00C4682F" w:rsidRPr="006504CB">
        <w:rPr>
          <w:lang w:val="da-DK"/>
        </w:rPr>
        <w:instrText>af-indevaerende-aar</w:instrText>
      </w:r>
      <w:r w:rsidR="00C4682F">
        <w:rPr>
          <w:lang w:val="da-DK"/>
        </w:rPr>
        <w:instrText xml:space="preserve"> </w:instrText>
      </w:r>
      <w:r w:rsidR="00C4682F" w:rsidRPr="00F7159E">
        <w:rPr>
          <w:lang w:val="da-DK"/>
        </w:rPr>
        <w:instrText xml:space="preserve">\@ "yyyy" </w:instrText>
      </w:r>
      <w:r w:rsidR="00C4682F">
        <w:rPr>
          <w:lang w:val="da-DK"/>
        </w:rPr>
        <w:fldChar w:fldCharType="separate"/>
      </w:r>
      <w:r w:rsidR="0087037D">
        <w:rPr>
          <w:noProof/>
          <w:lang w:val="da-DK"/>
        </w:rPr>
        <w:t>«af-indevaerende-aar»</w:t>
      </w:r>
      <w:r w:rsidR="00C4682F">
        <w:rPr>
          <w:lang w:val="da-DK"/>
        </w:rPr>
        <w:fldChar w:fldCharType="end"/>
      </w:r>
      <w:r w:rsidRPr="00D43FBE">
        <w:rPr>
          <w:lang w:val="da-DK"/>
        </w:rPr>
        <w:t xml:space="preserve"> var under formuegrænsen på </w:t>
      </w:r>
      <w:r w:rsidR="00C4682F">
        <w:rPr>
          <w:lang w:val="da-DK"/>
        </w:rPr>
        <w:fldChar w:fldCharType="begin"/>
      </w:r>
      <w:r w:rsidR="00C4682F">
        <w:rPr>
          <w:lang w:val="da-DK"/>
        </w:rPr>
        <w:instrText xml:space="preserve"> MERGEFIELD </w:instrText>
      </w:r>
      <w:r w:rsidR="00C4682F" w:rsidRPr="00C4682F">
        <w:rPr>
          <w:lang w:val="da-DK"/>
        </w:rPr>
        <w:instrText>af-formuegraense</w:instrText>
      </w:r>
      <w:r w:rsidR="00C4682F" w:rsidRPr="00D43FBE">
        <w:rPr>
          <w:lang w:val="da-DK"/>
        </w:rPr>
        <w:instrText xml:space="preserve"> </w:instrText>
      </w:r>
      <w:r w:rsidR="00C4682F" w:rsidRPr="00531936">
        <w:rPr>
          <w:lang w:val="da-DK"/>
        </w:rPr>
        <w:instrText>\# .0,00</w:instrText>
      </w:r>
      <w:r w:rsidR="00C4682F">
        <w:rPr>
          <w:lang w:val="da-DK"/>
        </w:rPr>
        <w:instrText xml:space="preserve"> </w:instrText>
      </w:r>
      <w:r w:rsidR="00C4682F">
        <w:rPr>
          <w:lang w:val="da-DK"/>
        </w:rPr>
        <w:fldChar w:fldCharType="separate"/>
      </w:r>
      <w:r w:rsidR="0087037D">
        <w:rPr>
          <w:noProof/>
          <w:lang w:val="da-DK"/>
        </w:rPr>
        <w:t>«af-formuegraense»</w:t>
      </w:r>
      <w:r w:rsidR="00C4682F">
        <w:rPr>
          <w:lang w:val="da-DK"/>
        </w:rPr>
        <w:fldChar w:fldCharType="end"/>
      </w:r>
      <w:r w:rsidRPr="00D43FBE">
        <w:rPr>
          <w:lang w:val="da-DK"/>
        </w:rPr>
        <w:t xml:space="preserve"> kr.</w:t>
      </w:r>
    </w:p>
    <w:p w14:paraId="19D4C1D0" w14:textId="77777777" w:rsidR="00893D1C" w:rsidRDefault="00893D1C" w:rsidP="00893D1C">
      <w:pPr>
        <w:rPr>
          <w:lang w:val="da-DK"/>
        </w:rPr>
      </w:pPr>
    </w:p>
    <w:p w14:paraId="121C0016" w14:textId="77777777" w:rsidR="00893D1C" w:rsidRPr="00A90D58" w:rsidRDefault="00000000" w:rsidP="00893D1C">
      <w:pPr>
        <w:rPr>
          <w:lang w:val="da-DK"/>
        </w:rPr>
      </w:pPr>
      <w:r w:rsidRPr="00B92321">
        <w:rPr>
          <w:lang w:val="da-DK"/>
        </w:rPr>
        <w:t>Vi lægger desuden vægt på, at det også af afgørelsen om ældrecheck fremgik, at vi ved opgørelsen af din likvide formue havde hentet</w:t>
      </w:r>
      <w:r w:rsidRPr="001977E8">
        <w:fldChar w:fldCharType="begin"/>
      </w:r>
      <w:r w:rsidRPr="00ED12FF">
        <w:rPr>
          <w:lang w:val="da-DK"/>
        </w:rPr>
        <w:instrText xml:space="preserve"> IF "J" = </w:instrText>
      </w:r>
      <w:r w:rsidRPr="00ED12FF">
        <w:rPr>
          <w:szCs w:val="18"/>
          <w:lang w:val="da-DK"/>
        </w:rPr>
        <w:instrText>"</w:instrText>
      </w:r>
      <w:r>
        <w:fldChar w:fldCharType="begin"/>
      </w:r>
      <w:r w:rsidRPr="00525849">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Pr>
          <w:lang w:val="da-DK"/>
        </w:rPr>
        <w:instrText>e</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w:instrText>
      </w:r>
      <w:r>
        <w:rPr>
          <w:lang w:val="da-DK"/>
        </w:rPr>
        <w:instrText xml:space="preserve">din </w:instrText>
      </w:r>
      <w:r w:rsidRPr="00D43FBE">
        <w:rPr>
          <w:lang w:val="da-DK"/>
        </w:rPr>
        <w:instrText xml:space="preserve">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sidR="0087037D">
        <w:rPr>
          <w:noProof/>
          <w:lang w:val="da-DK"/>
        </w:rPr>
        <w:instrText>«af-aegtefaelle-samlever»</w:instrText>
      </w:r>
      <w:r>
        <w:rPr>
          <w:lang w:val="da-DK"/>
        </w:rPr>
        <w:fldChar w:fldCharType="end"/>
      </w:r>
      <w:r>
        <w:rPr>
          <w:lang w:val="da-DK"/>
        </w:rPr>
        <w:instrText>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w:t>
      </w:r>
      <w:r w:rsidR="0087037D">
        <w:rPr>
          <w:noProof/>
          <w:lang w:val="da-DK"/>
        </w:rPr>
        <w:t xml:space="preserve">din </w:t>
      </w:r>
      <w:r w:rsidR="0087037D" w:rsidRPr="00D43FBE">
        <w:rPr>
          <w:noProof/>
          <w:lang w:val="da-DK"/>
        </w:rPr>
        <w:t xml:space="preserve">og din </w:t>
      </w:r>
      <w:r w:rsidR="0087037D">
        <w:rPr>
          <w:noProof/>
          <w:lang w:val="da-DK"/>
        </w:rPr>
        <w:fldChar w:fldCharType="begin"/>
      </w:r>
      <w:r w:rsidR="0087037D">
        <w:rPr>
          <w:noProof/>
          <w:lang w:val="da-DK"/>
        </w:rPr>
        <w:instrText xml:space="preserve"> MERGEFIELD </w:instrText>
      </w:r>
      <w:r w:rsidR="0087037D" w:rsidRPr="009D59CC">
        <w:rPr>
          <w:noProof/>
          <w:lang w:val="da-DK"/>
        </w:rPr>
        <w:instrText>af-aegtefaelle-samlever</w:instrText>
      </w:r>
      <w:r w:rsidR="0087037D">
        <w:rPr>
          <w:noProof/>
          <w:lang w:val="da-DK"/>
        </w:rPr>
        <w:instrText xml:space="preserve"> </w:instrText>
      </w:r>
      <w:r w:rsidR="0087037D">
        <w:rPr>
          <w:noProof/>
          <w:lang w:val="da-DK"/>
        </w:rPr>
        <w:fldChar w:fldCharType="separate"/>
      </w:r>
      <w:r w:rsidR="0087037D">
        <w:rPr>
          <w:noProof/>
          <w:lang w:val="da-DK"/>
        </w:rPr>
        <w:t>«af-aegtefaelle-samlever»</w:t>
      </w:r>
      <w:r w:rsidR="0087037D">
        <w:rPr>
          <w:noProof/>
          <w:lang w:val="da-DK"/>
        </w:rPr>
        <w:fldChar w:fldCharType="end"/>
      </w:r>
      <w:r w:rsidR="0087037D">
        <w:rPr>
          <w:noProof/>
          <w:lang w:val="da-DK"/>
        </w:rPr>
        <w:t>s</w:t>
      </w:r>
      <w:r w:rsidRPr="001977E8">
        <w:fldChar w:fldCharType="end"/>
      </w:r>
      <w:r w:rsidRPr="00A7707B">
        <w:rPr>
          <w:lang w:val="da-DK"/>
        </w:rPr>
        <w:t xml:space="preserve"> formueoplysninger fra seneste årsopgørelse fra Skattestyrelsen eller</w:t>
      </w:r>
      <w:r w:rsidRPr="001977E8">
        <w:fldChar w:fldCharType="begin"/>
      </w:r>
      <w:r w:rsidRPr="00ED12FF">
        <w:rPr>
          <w:lang w:val="da-DK"/>
        </w:rPr>
        <w:instrText xml:space="preserve"> IF "J" = </w:instrText>
      </w:r>
      <w:r w:rsidRPr="00ED12FF">
        <w:rPr>
          <w:szCs w:val="18"/>
          <w:lang w:val="da-DK"/>
        </w:rPr>
        <w:instrText>"</w:instrText>
      </w:r>
      <w:r>
        <w:fldChar w:fldCharType="begin"/>
      </w:r>
      <w:r w:rsidRPr="00525849">
        <w:rPr>
          <w:lang w:val="da-DK"/>
        </w:rPr>
        <w:instrText xml:space="preserve"> MERGEFIELD ab-borger-enlig-ved-aeldrecheck-</w:instrText>
      </w:r>
      <w:r w:rsidRPr="00525849">
        <w:rPr>
          <w:lang w:val="da-DK"/>
        </w:rPr>
        <w:lastRenderedPageBreak/>
        <w:instrText xml:space="preserve">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din</w:instrText>
      </w:r>
      <w:r>
        <w:rPr>
          <w:lang w:val="da-DK"/>
        </w:rPr>
        <w:instrText>e</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w:instrText>
      </w:r>
      <w:r>
        <w:rPr>
          <w:lang w:val="da-DK"/>
        </w:rPr>
        <w:instrText xml:space="preserve">din </w:instrText>
      </w:r>
      <w:r w:rsidRPr="00D43FBE">
        <w:rPr>
          <w:lang w:val="da-DK"/>
        </w:rPr>
        <w:instrText xml:space="preserve">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sidR="0087037D">
        <w:rPr>
          <w:noProof/>
          <w:lang w:val="da-DK"/>
        </w:rPr>
        <w:instrText>«af-aegtefaelle-samlever»</w:instrText>
      </w:r>
      <w:r>
        <w:rPr>
          <w:lang w:val="da-DK"/>
        </w:rPr>
        <w:fldChar w:fldCharType="end"/>
      </w:r>
      <w:r>
        <w:rPr>
          <w:lang w:val="da-DK"/>
        </w:rPr>
        <w:instrText>s</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w:t>
      </w:r>
      <w:r w:rsidR="0087037D">
        <w:rPr>
          <w:noProof/>
          <w:lang w:val="da-DK"/>
        </w:rPr>
        <w:t xml:space="preserve">din </w:t>
      </w:r>
      <w:r w:rsidR="0087037D" w:rsidRPr="00D43FBE">
        <w:rPr>
          <w:noProof/>
          <w:lang w:val="da-DK"/>
        </w:rPr>
        <w:t xml:space="preserve">og din </w:t>
      </w:r>
      <w:r w:rsidR="0087037D">
        <w:rPr>
          <w:noProof/>
          <w:lang w:val="da-DK"/>
        </w:rPr>
        <w:fldChar w:fldCharType="begin"/>
      </w:r>
      <w:r w:rsidR="0087037D">
        <w:rPr>
          <w:noProof/>
          <w:lang w:val="da-DK"/>
        </w:rPr>
        <w:instrText xml:space="preserve"> MERGEFIELD </w:instrText>
      </w:r>
      <w:r w:rsidR="0087037D" w:rsidRPr="009D59CC">
        <w:rPr>
          <w:noProof/>
          <w:lang w:val="da-DK"/>
        </w:rPr>
        <w:instrText>af-aegtefaelle-samlever</w:instrText>
      </w:r>
      <w:r w:rsidR="0087037D">
        <w:rPr>
          <w:noProof/>
          <w:lang w:val="da-DK"/>
        </w:rPr>
        <w:instrText xml:space="preserve"> </w:instrText>
      </w:r>
      <w:r w:rsidR="0087037D">
        <w:rPr>
          <w:noProof/>
          <w:lang w:val="da-DK"/>
        </w:rPr>
        <w:fldChar w:fldCharType="separate"/>
      </w:r>
      <w:r w:rsidR="0087037D">
        <w:rPr>
          <w:noProof/>
          <w:lang w:val="da-DK"/>
        </w:rPr>
        <w:t>«af-aegtefaelle-samlever»</w:t>
      </w:r>
      <w:r w:rsidR="0087037D">
        <w:rPr>
          <w:noProof/>
          <w:lang w:val="da-DK"/>
        </w:rPr>
        <w:fldChar w:fldCharType="end"/>
      </w:r>
      <w:r w:rsidR="0087037D">
        <w:rPr>
          <w:noProof/>
          <w:lang w:val="da-DK"/>
        </w:rPr>
        <w:t>s</w:t>
      </w:r>
      <w:r w:rsidRPr="001977E8">
        <w:fldChar w:fldCharType="end"/>
      </w:r>
      <w:r w:rsidRPr="00947512">
        <w:rPr>
          <w:lang w:val="da-DK"/>
        </w:rPr>
        <w:t xml:space="preserve"> egne oplysninger. Den samlede likvide formue udgjorde </w:t>
      </w:r>
      <w:r w:rsidRPr="00531936">
        <w:fldChar w:fldCharType="begin"/>
      </w:r>
      <w:r w:rsidRPr="00613BDA">
        <w:rPr>
          <w:lang w:val="da-DK"/>
        </w:rPr>
        <w:instrText xml:space="preserve"> MERGEFIELD af-bevilingsformue-samlet-pensionist-og-samlever \# .0,00 </w:instrText>
      </w:r>
      <w:r w:rsidRPr="00531936">
        <w:fldChar w:fldCharType="separate"/>
      </w:r>
      <w:r w:rsidR="0087037D">
        <w:rPr>
          <w:noProof/>
          <w:lang w:val="da-DK"/>
        </w:rPr>
        <w:t>«af-bevilingsformue-samlet-pensionist-og-»</w:t>
      </w:r>
      <w:r w:rsidRPr="00531936">
        <w:fldChar w:fldCharType="end"/>
      </w:r>
      <w:r w:rsidRPr="00947512">
        <w:rPr>
          <w:lang w:val="da-DK"/>
        </w:rPr>
        <w:t>.</w:t>
      </w:r>
    </w:p>
    <w:p w14:paraId="573C1652" w14:textId="77777777" w:rsidR="00893D1C" w:rsidRDefault="00893D1C" w:rsidP="00893D1C">
      <w:pPr>
        <w:rPr>
          <w:lang w:val="da-DK"/>
        </w:rPr>
      </w:pPr>
    </w:p>
    <w:p w14:paraId="373128D2" w14:textId="77777777" w:rsidR="00893D1C" w:rsidRPr="00947512" w:rsidRDefault="00000000" w:rsidP="00893D1C">
      <w:pPr>
        <w:rPr>
          <w:lang w:val="da-DK"/>
        </w:rPr>
      </w:pPr>
      <w:r w:rsidRPr="00947512">
        <w:rPr>
          <w:lang w:val="da-DK"/>
        </w:rPr>
        <w:t xml:space="preserve">Vi oplyste dig om, at du skulle give os besked, hvis din formue pr. 1. januar </w:t>
      </w:r>
      <w:r w:rsidR="00C4682F">
        <w:rPr>
          <w:lang w:val="da-DK"/>
        </w:rPr>
        <w:fldChar w:fldCharType="begin"/>
      </w:r>
      <w:r w:rsidR="00C4682F">
        <w:rPr>
          <w:lang w:val="da-DK"/>
        </w:rPr>
        <w:instrText xml:space="preserve"> MERGEFIELD </w:instrText>
      </w:r>
      <w:r w:rsidR="00C4682F" w:rsidRPr="006504CB">
        <w:rPr>
          <w:lang w:val="da-DK"/>
        </w:rPr>
        <w:instrText>af-indevaerende-aar</w:instrText>
      </w:r>
      <w:r w:rsidR="00C4682F">
        <w:rPr>
          <w:lang w:val="da-DK"/>
        </w:rPr>
        <w:instrText xml:space="preserve"> </w:instrText>
      </w:r>
      <w:r w:rsidR="00C4682F" w:rsidRPr="00F7159E">
        <w:rPr>
          <w:lang w:val="da-DK"/>
        </w:rPr>
        <w:instrText xml:space="preserve">\@ "yyyy" </w:instrText>
      </w:r>
      <w:r w:rsidR="00C4682F">
        <w:rPr>
          <w:lang w:val="da-DK"/>
        </w:rPr>
        <w:fldChar w:fldCharType="separate"/>
      </w:r>
      <w:r w:rsidR="0087037D">
        <w:rPr>
          <w:noProof/>
          <w:lang w:val="da-DK"/>
        </w:rPr>
        <w:t>«af-indevaerende-aar»</w:t>
      </w:r>
      <w:r w:rsidR="00C4682F">
        <w:rPr>
          <w:lang w:val="da-DK"/>
        </w:rPr>
        <w:fldChar w:fldCharType="end"/>
      </w:r>
      <w:r w:rsidRPr="00947512">
        <w:rPr>
          <w:lang w:val="da-DK"/>
        </w:rPr>
        <w:t xml:space="preserve"> oversteg formuegrænsen. Du har ikke givet os besked herom.</w:t>
      </w:r>
    </w:p>
    <w:p w14:paraId="73F7E2BE" w14:textId="77777777" w:rsidR="00893D1C" w:rsidRPr="00947512" w:rsidRDefault="00893D1C" w:rsidP="00893D1C">
      <w:pPr>
        <w:rPr>
          <w:lang w:val="da-DK"/>
        </w:rPr>
      </w:pPr>
    </w:p>
    <w:p w14:paraId="07C286CB" w14:textId="77777777" w:rsidR="00893D1C" w:rsidRDefault="00000000" w:rsidP="00893D1C">
      <w:pPr>
        <w:rPr>
          <w:lang w:val="da-DK"/>
        </w:rPr>
      </w:pPr>
      <w:r w:rsidRPr="00947512">
        <w:rPr>
          <w:lang w:val="da-DK"/>
        </w:rPr>
        <w:t xml:space="preserve">Det er derfor vores samlede vurdering, at du vidste eller burde vide, da du fik udbetalt ældrecheck for </w:t>
      </w:r>
      <w:r w:rsidR="00C4682F">
        <w:rPr>
          <w:lang w:val="da-DK"/>
        </w:rPr>
        <w:fldChar w:fldCharType="begin"/>
      </w:r>
      <w:r w:rsidR="00C4682F">
        <w:rPr>
          <w:lang w:val="da-DK"/>
        </w:rPr>
        <w:instrText xml:space="preserve"> MERGEFIELD </w:instrText>
      </w:r>
      <w:r w:rsidR="00C4682F" w:rsidRPr="006504CB">
        <w:rPr>
          <w:lang w:val="da-DK"/>
        </w:rPr>
        <w:instrText>af-indevaerende-aar</w:instrText>
      </w:r>
      <w:r w:rsidR="00C4682F">
        <w:rPr>
          <w:lang w:val="da-DK"/>
        </w:rPr>
        <w:instrText xml:space="preserve"> </w:instrText>
      </w:r>
      <w:r w:rsidR="00C4682F" w:rsidRPr="00F7159E">
        <w:rPr>
          <w:lang w:val="da-DK"/>
        </w:rPr>
        <w:instrText xml:space="preserve">\@ "yyyy" </w:instrText>
      </w:r>
      <w:r w:rsidR="00C4682F">
        <w:rPr>
          <w:lang w:val="da-DK"/>
        </w:rPr>
        <w:fldChar w:fldCharType="separate"/>
      </w:r>
      <w:r w:rsidR="0087037D">
        <w:rPr>
          <w:noProof/>
          <w:lang w:val="da-DK"/>
        </w:rPr>
        <w:t>«af-indevaerende-aar»</w:t>
      </w:r>
      <w:r w:rsidR="00C4682F">
        <w:rPr>
          <w:lang w:val="da-DK"/>
        </w:rPr>
        <w:fldChar w:fldCharType="end"/>
      </w:r>
      <w:r w:rsidRPr="00947512">
        <w:rPr>
          <w:lang w:val="da-DK"/>
        </w:rPr>
        <w:t>, at den likvide formue var højere end formuegrænsen.</w:t>
      </w:r>
    </w:p>
    <w:p w14:paraId="4CB9BF49" w14:textId="77777777" w:rsidR="00893D1C" w:rsidRDefault="00893D1C" w:rsidP="00893D1C">
      <w:pPr>
        <w:rPr>
          <w:lang w:val="da-DK"/>
        </w:rPr>
      </w:pPr>
    </w:p>
    <w:p w14:paraId="0CEC2D70" w14:textId="77777777" w:rsidR="00893D1C" w:rsidRPr="00653818" w:rsidRDefault="00000000" w:rsidP="00893D1C">
      <w:pPr>
        <w:pStyle w:val="Overskrift2"/>
      </w:pPr>
      <w:r w:rsidRPr="00653818">
        <w:t>Sådan har vi gjort den likvide formue op</w:t>
      </w:r>
    </w:p>
    <w:p w14:paraId="5B97D3F7" w14:textId="77777777" w:rsidR="00893D1C" w:rsidRPr="0044509C" w:rsidRDefault="00000000" w:rsidP="00893D1C">
      <w:pPr>
        <w:rPr>
          <w:lang w:val="da-DK"/>
        </w:rPr>
      </w:pPr>
      <w:r w:rsidRPr="00653818">
        <w:rPr>
          <w:lang w:val="da-DK"/>
        </w:rPr>
        <w:t>Her kan du se, hvordan vi har gjort din</w:t>
      </w:r>
      <w:r w:rsidRPr="001977E8">
        <w:fldChar w:fldCharType="begin"/>
      </w:r>
      <w:r w:rsidRPr="00D43FBE">
        <w:rPr>
          <w:lang w:val="da-DK"/>
        </w:rPr>
        <w:instrText xml:space="preserve"> IF "N" = </w:instrText>
      </w:r>
      <w:r w:rsidRPr="00D43FBE">
        <w:rPr>
          <w:szCs w:val="18"/>
          <w:lang w:val="da-DK"/>
        </w:rPr>
        <w:instrText>"</w:instrText>
      </w:r>
      <w:r>
        <w:fldChar w:fldCharType="begin"/>
      </w:r>
      <w:r w:rsidRPr="00525849">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D43FBE">
        <w:rPr>
          <w:szCs w:val="18"/>
          <w:lang w:val="da-DK"/>
        </w:rPr>
        <w:instrText>"</w:instrText>
      </w:r>
      <w:r w:rsidRPr="00D43FBE">
        <w:rPr>
          <w:lang w:val="da-DK"/>
        </w:rPr>
        <w:instrText xml:space="preserve"> </w:instrText>
      </w:r>
      <w:r w:rsidRPr="00D43FBE">
        <w:rPr>
          <w:highlight w:val="red"/>
          <w:lang w:val="da-DK"/>
        </w:rPr>
        <w:instrText>"</w:instrText>
      </w:r>
      <w:r w:rsidRPr="00D43FBE">
        <w:rPr>
          <w:lang w:val="da-DK"/>
        </w:rPr>
        <w:instrText xml:space="preserve"> og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Pr>
          <w:lang w:val="da-DK"/>
        </w:rPr>
        <w:fldChar w:fldCharType="end"/>
      </w:r>
      <w:r w:rsidRPr="00D43FBE">
        <w:rPr>
          <w:lang w:val="da-DK"/>
        </w:rPr>
        <w:instrText>s</w:instrText>
      </w:r>
      <w:r w:rsidRPr="00D43FBE">
        <w:rPr>
          <w:highlight w:val="red"/>
          <w:lang w:val="da-DK"/>
        </w:rPr>
        <w:instrText>"</w:instrText>
      </w:r>
      <w:r w:rsidRPr="00D43FBE">
        <w:rPr>
          <w:lang w:val="da-DK"/>
        </w:rPr>
        <w:instrText xml:space="preserve"> </w:instrText>
      </w:r>
      <w:r w:rsidRPr="00D52882">
        <w:rPr>
          <w:highlight w:val="green"/>
          <w:lang w:val="da-DK"/>
        </w:rPr>
        <w:instrText>"</w:instrText>
      </w:r>
      <w:r w:rsidRPr="00D52882">
        <w:rPr>
          <w:lang w:val="da-DK"/>
        </w:rPr>
        <w:instrText xml:space="preserve"> </w:instrText>
      </w:r>
      <w:r w:rsidRPr="00B92321">
        <w:rPr>
          <w:lang w:val="da-DK"/>
        </w:rPr>
        <w:instrText>din</w:instrText>
      </w:r>
      <w:r w:rsidRPr="00D52882">
        <w:rPr>
          <w:lang w:val="da-DK"/>
        </w:rPr>
        <w:instrText>e</w:instrText>
      </w:r>
      <w:r w:rsidRPr="00D52882">
        <w:rPr>
          <w:highlight w:val="green"/>
          <w:lang w:val="da-DK"/>
        </w:rPr>
        <w:instrText>"</w:instrText>
      </w:r>
      <w:r>
        <w:rPr>
          <w:lang w:val="da-DK"/>
        </w:rPr>
        <w:instrText xml:space="preserve"> </w:instrText>
      </w:r>
      <w:r w:rsidRPr="001977E8">
        <w:fldChar w:fldCharType="separate"/>
      </w:r>
      <w:r w:rsidR="0087037D" w:rsidRPr="00D52882">
        <w:rPr>
          <w:noProof/>
          <w:lang w:val="da-DK"/>
        </w:rPr>
        <w:t xml:space="preserve"> </w:t>
      </w:r>
      <w:r w:rsidR="0087037D" w:rsidRPr="00B92321">
        <w:rPr>
          <w:noProof/>
          <w:lang w:val="da-DK"/>
        </w:rPr>
        <w:t>din</w:t>
      </w:r>
      <w:r w:rsidR="0087037D" w:rsidRPr="00D52882">
        <w:rPr>
          <w:noProof/>
          <w:lang w:val="da-DK"/>
        </w:rPr>
        <w:t>e</w:t>
      </w:r>
      <w:r w:rsidRPr="001977E8">
        <w:fldChar w:fldCharType="end"/>
      </w:r>
      <w:r w:rsidRPr="00653818">
        <w:rPr>
          <w:lang w:val="da-DK"/>
        </w:rPr>
        <w:t xml:space="preserve"> </w:t>
      </w:r>
      <w:r>
        <w:rPr>
          <w:lang w:val="da-DK"/>
        </w:rPr>
        <w:t xml:space="preserve">likvide formue op. </w:t>
      </w:r>
      <w:r w:rsidRPr="00653818">
        <w:rPr>
          <w:lang w:val="da-DK"/>
        </w:rPr>
        <w:t xml:space="preserve">Vi har hentet oplysningerne fra årsopgørelsen fra Skattestyrelsen for </w:t>
      </w:r>
      <w:r w:rsidR="00030175">
        <w:rPr>
          <w:lang w:val="da-DK"/>
        </w:rPr>
        <w:fldChar w:fldCharType="begin"/>
      </w:r>
      <w:r w:rsidR="00030175">
        <w:rPr>
          <w:lang w:val="da-DK"/>
        </w:rPr>
        <w:instrText xml:space="preserve"> MERGEFIELD </w:instrText>
      </w:r>
      <w:r w:rsidR="00030175" w:rsidRPr="00030175">
        <w:rPr>
          <w:lang w:val="da-DK"/>
        </w:rPr>
        <w:instrText>af-forrige-aarstal</w:instrText>
      </w:r>
      <w:r w:rsidR="00030175">
        <w:rPr>
          <w:lang w:val="da-DK"/>
        </w:rPr>
        <w:instrText xml:space="preserve"> </w:instrText>
      </w:r>
      <w:r w:rsidR="00030175" w:rsidRPr="00F7159E">
        <w:rPr>
          <w:lang w:val="da-DK"/>
        </w:rPr>
        <w:instrText>\@ "d. MMMM yyyy"</w:instrText>
      </w:r>
      <w:r w:rsidR="00030175">
        <w:rPr>
          <w:lang w:val="da-DK"/>
        </w:rPr>
        <w:instrText xml:space="preserve"> </w:instrText>
      </w:r>
      <w:r w:rsidR="00030175">
        <w:rPr>
          <w:lang w:val="da-DK"/>
        </w:rPr>
        <w:fldChar w:fldCharType="separate"/>
      </w:r>
      <w:r w:rsidR="0087037D">
        <w:rPr>
          <w:noProof/>
          <w:lang w:val="da-DK"/>
        </w:rPr>
        <w:t>«af-forrige-aarstal»</w:t>
      </w:r>
      <w:r w:rsidR="00030175">
        <w:rPr>
          <w:lang w:val="da-DK"/>
        </w:rPr>
        <w:fldChar w:fldCharType="end"/>
      </w:r>
      <w:r w:rsidRPr="00653818">
        <w:rPr>
          <w:lang w:val="da-DK"/>
        </w:rPr>
        <w:t>,</w:t>
      </w:r>
      <w:r>
        <w:rPr>
          <w:lang w:val="da-DK"/>
        </w:rPr>
        <w:t xml:space="preserve"> </w:t>
      </w:r>
      <w:r w:rsidRPr="00653818">
        <w:rPr>
          <w:lang w:val="da-DK"/>
        </w:rPr>
        <w:t>og de oplysninger om din likvide formue,</w:t>
      </w:r>
      <w:r w:rsidRPr="001977E8">
        <w:fldChar w:fldCharType="begin"/>
      </w:r>
      <w:r w:rsidRPr="00ED12FF">
        <w:rPr>
          <w:lang w:val="da-DK"/>
        </w:rPr>
        <w:instrText xml:space="preserve"> IF "J" = </w:instrText>
      </w:r>
      <w:r w:rsidRPr="00ED12FF">
        <w:rPr>
          <w:szCs w:val="18"/>
          <w:lang w:val="da-DK"/>
        </w:rPr>
        <w:instrText>"</w:instrText>
      </w:r>
      <w:r>
        <w:fldChar w:fldCharType="begin"/>
      </w:r>
      <w:r w:rsidRPr="00525849">
        <w:rPr>
          <w:lang w:val="da-DK"/>
        </w:rPr>
        <w:instrText xml:space="preserve"> MERGEFIELD ab-borger-enlig-ved-aeldrecheck-berettigelse </w:instrText>
      </w:r>
      <w:r>
        <w:fldChar w:fldCharType="separate"/>
      </w:r>
      <w:r w:rsidR="0087037D">
        <w:rPr>
          <w:noProof/>
          <w:lang w:val="da-DK"/>
        </w:rPr>
        <w:instrText>«ab-borger-enlig-ved-aeldrecheck-berettig»</w:instrText>
      </w:r>
      <w:r>
        <w:fldChar w:fldCharType="end"/>
      </w:r>
      <w:r w:rsidRPr="00ED12FF">
        <w:rPr>
          <w:szCs w:val="18"/>
          <w:lang w:val="da-DK"/>
        </w:rPr>
        <w:instrText>"</w:instrText>
      </w:r>
      <w:r w:rsidRPr="00ED12FF">
        <w:rPr>
          <w:lang w:val="da-DK"/>
        </w:rPr>
        <w:instrText xml:space="preserve"> </w:instrText>
      </w:r>
      <w:r w:rsidRPr="00ED12FF">
        <w:rPr>
          <w:highlight w:val="green"/>
          <w:lang w:val="da-DK"/>
        </w:rPr>
        <w:instrText>"</w:instrText>
      </w:r>
      <w:r w:rsidRPr="00ED12FF">
        <w:rPr>
          <w:lang w:val="da-DK"/>
        </w:rPr>
        <w:instrText xml:space="preserve"> </w:instrText>
      </w:r>
      <w:r>
        <w:rPr>
          <w:lang w:val="da-DK"/>
        </w:rPr>
        <w:instrText>du</w:instrText>
      </w:r>
      <w:r w:rsidRPr="00ED12FF">
        <w:rPr>
          <w:highlight w:val="green"/>
          <w:lang w:val="da-DK"/>
        </w:rPr>
        <w:instrText>"</w:instrText>
      </w:r>
      <w:r w:rsidRPr="00ED12FF">
        <w:rPr>
          <w:lang w:val="da-DK"/>
        </w:rPr>
        <w:instrText xml:space="preserve"> </w:instrText>
      </w:r>
      <w:r w:rsidRPr="00ED12FF">
        <w:rPr>
          <w:highlight w:val="red"/>
          <w:lang w:val="da-DK"/>
        </w:rPr>
        <w:instrText>"</w:instrText>
      </w:r>
      <w:r w:rsidRPr="00ED12FF">
        <w:rPr>
          <w:lang w:val="da-DK"/>
        </w:rPr>
        <w:instrText xml:space="preserve"> </w:instrText>
      </w:r>
      <w:r>
        <w:rPr>
          <w:lang w:val="da-DK"/>
        </w:rPr>
        <w:instrText>I</w:instrText>
      </w:r>
      <w:r w:rsidRPr="00ED12FF">
        <w:rPr>
          <w:highlight w:val="red"/>
          <w:lang w:val="da-DK"/>
        </w:rPr>
        <w:instrText>"</w:instrText>
      </w:r>
      <w:r w:rsidRPr="00ED12FF">
        <w:rPr>
          <w:lang w:val="da-DK"/>
        </w:rPr>
        <w:instrText xml:space="preserve"> </w:instrText>
      </w:r>
      <w:r w:rsidRPr="001977E8">
        <w:fldChar w:fldCharType="separate"/>
      </w:r>
      <w:r w:rsidR="0087037D" w:rsidRPr="00ED12FF">
        <w:rPr>
          <w:noProof/>
          <w:lang w:val="da-DK"/>
        </w:rPr>
        <w:t xml:space="preserve"> </w:t>
      </w:r>
      <w:r w:rsidR="0087037D">
        <w:rPr>
          <w:noProof/>
          <w:lang w:val="da-DK"/>
        </w:rPr>
        <w:t>I</w:t>
      </w:r>
      <w:r w:rsidRPr="001977E8">
        <w:fldChar w:fldCharType="end"/>
      </w:r>
      <w:r w:rsidRPr="00653818">
        <w:rPr>
          <w:lang w:val="da-DK"/>
        </w:rPr>
        <w:t xml:space="preserve"> </w:t>
      </w:r>
      <w:r>
        <w:rPr>
          <w:lang w:val="da-DK"/>
        </w:rPr>
        <w:t>selv har givet os.</w:t>
      </w:r>
      <w:r w:rsidRPr="00D85620">
        <w:fldChar w:fldCharType="begin"/>
      </w:r>
      <w:r w:rsidRPr="0044509C">
        <w:rPr>
          <w:lang w:val="da-DK"/>
        </w:rPr>
        <w:instrText xml:space="preserve"> IF "J" = "</w:instrText>
      </w:r>
      <w:r w:rsidRPr="00D85620">
        <w:fldChar w:fldCharType="begin"/>
      </w:r>
      <w:r w:rsidRPr="0044509C">
        <w:rPr>
          <w:lang w:val="da-DK"/>
        </w:rPr>
        <w:instrText xml:space="preserve"> MERGEFIELD ab-formue-oplyst-af-borger </w:instrText>
      </w:r>
      <w:r w:rsidRPr="00D85620">
        <w:fldChar w:fldCharType="separate"/>
      </w:r>
      <w:r w:rsidR="0087037D">
        <w:rPr>
          <w:noProof/>
          <w:lang w:val="da-DK"/>
        </w:rPr>
        <w:instrText>«ab-formue-oplyst-af-borger»</w:instrText>
      </w:r>
      <w:r w:rsidRPr="00D85620">
        <w:fldChar w:fldCharType="end"/>
      </w:r>
      <w:r w:rsidRPr="0044509C">
        <w:rPr>
          <w:lang w:val="da-DK"/>
        </w:rPr>
        <w:instrText xml:space="preserve">" </w:instrText>
      </w:r>
      <w:r w:rsidRPr="0044509C">
        <w:rPr>
          <w:highlight w:val="green"/>
          <w:lang w:val="da-DK"/>
        </w:rPr>
        <w:instrText>"</w:instrText>
      </w:r>
    </w:p>
    <w:p w14:paraId="6AAB7FFF" w14:textId="77777777" w:rsidR="00893D1C" w:rsidRPr="0044509C" w:rsidRDefault="00893D1C" w:rsidP="00893D1C">
      <w:pPr>
        <w:rPr>
          <w:lang w:val="da-DK"/>
        </w:rPr>
      </w:pPr>
    </w:p>
    <w:p w14:paraId="505A4E99" w14:textId="77777777" w:rsidR="00893D1C" w:rsidRDefault="00000000" w:rsidP="00893D1C">
      <w:r w:rsidRPr="0043056E">
        <w:rPr>
          <w:lang w:val="da-DK"/>
        </w:rPr>
        <w:instrText>*</w:instrText>
      </w:r>
      <w:r w:rsidRPr="00070894">
        <w:rPr>
          <w:lang w:val="da-DK"/>
        </w:rPr>
        <w:instrText>Beløbene er oplyst af dig</w:instrText>
      </w:r>
      <w:r w:rsidRPr="001977E8">
        <w:fldChar w:fldCharType="begin"/>
      </w:r>
      <w:r w:rsidRPr="009D59CC">
        <w:rPr>
          <w:lang w:val="da-DK"/>
        </w:rPr>
        <w:instrText xml:space="preserve"> IF "N" = </w:instrText>
      </w:r>
      <w:r w:rsidRPr="009D59CC">
        <w:rPr>
          <w:szCs w:val="18"/>
          <w:lang w:val="da-DK"/>
        </w:rPr>
        <w:instrText>"</w:instrText>
      </w:r>
      <w:r>
        <w:rPr>
          <w:lang w:val="da-DK"/>
        </w:rPr>
        <w:fldChar w:fldCharType="begin"/>
      </w:r>
      <w:r>
        <w:rPr>
          <w:lang w:val="da-DK"/>
        </w:rPr>
        <w:instrText xml:space="preserve"> MERGEFIELD </w:instrText>
      </w:r>
      <w:r w:rsidRPr="00EC232C">
        <w:rPr>
          <w:lang w:val="da-DK"/>
        </w:rPr>
        <w:instrText>ab-borger-enlig-ved-aeldrecheck-berettigelse</w:instrText>
      </w:r>
      <w:r>
        <w:rPr>
          <w:lang w:val="da-DK"/>
        </w:rPr>
        <w:instrText xml:space="preserve"> </w:instrText>
      </w:r>
      <w:r>
        <w:rPr>
          <w:lang w:val="da-DK"/>
        </w:rPr>
        <w:fldChar w:fldCharType="separate"/>
      </w:r>
      <w:r>
        <w:rPr>
          <w:noProof/>
          <w:lang w:val="da-DK"/>
        </w:rPr>
        <w:instrText>«ab-borger-enlig-ved-aeldrecheck-berettig»</w:instrText>
      </w:r>
      <w:r>
        <w:rPr>
          <w:lang w:val="da-DK"/>
        </w:rPr>
        <w:fldChar w:fldCharType="end"/>
      </w:r>
      <w:r w:rsidRPr="009D59CC">
        <w:rPr>
          <w:szCs w:val="18"/>
          <w:lang w:val="da-DK"/>
        </w:rPr>
        <w:instrText>"</w:instrText>
      </w:r>
      <w:r w:rsidRPr="009D59CC">
        <w:rPr>
          <w:lang w:val="da-DK"/>
        </w:rPr>
        <w:instrText xml:space="preserve"> </w:instrText>
      </w:r>
      <w:r w:rsidRPr="009D59CC">
        <w:rPr>
          <w:highlight w:val="red"/>
          <w:lang w:val="da-DK"/>
        </w:rPr>
        <w:instrText>"</w:instrText>
      </w:r>
      <w:r>
        <w:rPr>
          <w:lang w:val="da-DK"/>
        </w:rPr>
        <w:instrText xml:space="preserve"> og/eller din </w:instrText>
      </w:r>
      <w:r>
        <w:rPr>
          <w:lang w:val="da-DK"/>
        </w:rPr>
        <w:fldChar w:fldCharType="begin"/>
      </w:r>
      <w:r>
        <w:rPr>
          <w:lang w:val="da-DK"/>
        </w:rPr>
        <w:instrText xml:space="preserve"> MERGEFIELD </w:instrText>
      </w:r>
      <w:r w:rsidRPr="009D59CC">
        <w:rPr>
          <w:lang w:val="da-DK"/>
        </w:rPr>
        <w:instrText>af-aegtefaelle-samlever</w:instrText>
      </w:r>
      <w:r>
        <w:rPr>
          <w:lang w:val="da-DK"/>
        </w:rPr>
        <w:instrText xml:space="preserve"> </w:instrText>
      </w:r>
      <w:r>
        <w:rPr>
          <w:lang w:val="da-DK"/>
        </w:rPr>
        <w:fldChar w:fldCharType="separate"/>
      </w:r>
      <w:r>
        <w:rPr>
          <w:lang w:val="da-DK"/>
        </w:rPr>
        <w:fldChar w:fldCharType="end"/>
      </w:r>
      <w:r w:rsidRPr="009D59CC">
        <w:rPr>
          <w:highlight w:val="red"/>
          <w:lang w:val="da-DK"/>
        </w:rPr>
        <w:instrText>"</w:instrText>
      </w:r>
      <w:r w:rsidRPr="009D59CC">
        <w:rPr>
          <w:lang w:val="da-DK"/>
        </w:rPr>
        <w:instrText xml:space="preserve"> </w:instrText>
      </w:r>
      <w:r w:rsidRPr="001977E8">
        <w:fldChar w:fldCharType="separate"/>
      </w:r>
      <w:r w:rsidRPr="001977E8">
        <w:fldChar w:fldCharType="end"/>
      </w:r>
      <w:r w:rsidRPr="00CF7BF3">
        <w:rPr>
          <w:highlight w:val="green"/>
        </w:rPr>
        <w:instrText>"</w:instrText>
      </w:r>
      <w:r>
        <w:instrText xml:space="preserve">. </w:instrText>
      </w:r>
      <w:r w:rsidRPr="00CF7BF3">
        <w:rPr>
          <w:highlight w:val="red"/>
        </w:rPr>
        <w:instrText>""</w:instrText>
      </w:r>
      <w:r w:rsidRPr="00D85620">
        <w:instrText xml:space="preserve"> </w:instrText>
      </w:r>
      <w:r w:rsidRPr="00D85620">
        <w:fldChar w:fldCharType="separate"/>
      </w:r>
      <w:r w:rsidR="0087037D">
        <w:rPr>
          <w:noProof/>
        </w:rPr>
        <w:t>.</w:t>
      </w:r>
      <w:r w:rsidRPr="00D85620">
        <w:fldChar w:fldCharType="end"/>
      </w:r>
    </w:p>
    <w:p w14:paraId="3386322D" w14:textId="77777777" w:rsidR="00893D1C" w:rsidRPr="00CF7BF3" w:rsidRDefault="00893D1C" w:rsidP="00893D1C">
      <w:pPr>
        <w:rPr>
          <w:lang w:val="da-DK"/>
        </w:rPr>
      </w:pPr>
    </w:p>
    <w:tbl>
      <w:tblPr>
        <w:tblStyle w:val="Pensionstandar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8"/>
        <w:gridCol w:w="1893"/>
        <w:gridCol w:w="1862"/>
      </w:tblGrid>
      <w:tr w:rsidR="00590DDA" w14:paraId="5631D115" w14:textId="77777777" w:rsidTr="00590DDA">
        <w:trPr>
          <w:cnfStyle w:val="100000000000" w:firstRow="1" w:lastRow="0" w:firstColumn="0" w:lastColumn="0" w:oddVBand="0" w:evenVBand="0" w:oddHBand="0" w:evenHBand="0" w:firstRowFirstColumn="0" w:firstRowLastColumn="0" w:lastRowFirstColumn="0" w:lastRowLastColumn="0"/>
          <w:trHeight w:val="380"/>
          <w:tblHeader/>
        </w:trPr>
        <w:tc>
          <w:tcPr>
            <w:tcW w:w="3768" w:type="dxa"/>
            <w:shd w:val="clear" w:color="auto" w:fill="auto"/>
          </w:tcPr>
          <w:p w14:paraId="3E3FC615" w14:textId="77777777" w:rsidR="009D3C0D" w:rsidRPr="00D730D9" w:rsidRDefault="00000000" w:rsidP="00E30ECD">
            <w:pPr>
              <w:pStyle w:val="Ingenafstand"/>
              <w:jc w:val="left"/>
              <w:rPr>
                <w:b/>
                <w:bCs w:val="0"/>
              </w:rPr>
            </w:pPr>
            <w:r>
              <w:rPr>
                <w:b/>
                <w:bCs w:val="0"/>
              </w:rPr>
              <w:t>Din formue</w:t>
            </w:r>
          </w:p>
        </w:tc>
        <w:tc>
          <w:tcPr>
            <w:tcW w:w="1893" w:type="dxa"/>
            <w:shd w:val="clear" w:color="auto" w:fill="auto"/>
          </w:tcPr>
          <w:p w14:paraId="2F9EF663" w14:textId="77777777" w:rsidR="009D3C0D" w:rsidRPr="00D730D9" w:rsidRDefault="00000000" w:rsidP="00E30ECD">
            <w:pPr>
              <w:pStyle w:val="Ingenafstand"/>
              <w:rPr>
                <w:b/>
                <w:bCs w:val="0"/>
              </w:rPr>
            </w:pPr>
            <w:r>
              <w:rPr>
                <w:b/>
                <w:bCs w:val="0"/>
              </w:rPr>
              <w:t>Din formue, der blev brugt til bevilling</w:t>
            </w:r>
          </w:p>
        </w:tc>
        <w:tc>
          <w:tcPr>
            <w:tcW w:w="1862" w:type="dxa"/>
            <w:shd w:val="clear" w:color="auto" w:fill="auto"/>
          </w:tcPr>
          <w:p w14:paraId="005EF6E1" w14:textId="77777777" w:rsidR="009D3C0D" w:rsidRPr="00D730D9" w:rsidRDefault="00000000" w:rsidP="00E30ECD">
            <w:pPr>
              <w:pStyle w:val="Ingenafstand"/>
              <w:rPr>
                <w:b/>
                <w:bCs w:val="0"/>
              </w:rPr>
            </w:pPr>
            <w:r>
              <w:rPr>
                <w:b/>
                <w:bCs w:val="0"/>
              </w:rPr>
              <w:t>Din faktiske formue</w:t>
            </w:r>
          </w:p>
        </w:tc>
      </w:tr>
      <w:tr w:rsidR="00590DDA" w14:paraId="5E16765A" w14:textId="77777777" w:rsidTr="00590DDA">
        <w:trPr>
          <w:trHeight w:val="380"/>
        </w:trPr>
        <w:tc>
          <w:tcPr>
            <w:tcW w:w="3768" w:type="dxa"/>
          </w:tcPr>
          <w:p w14:paraId="502EE713" w14:textId="77777777" w:rsidR="009D3C0D" w:rsidRPr="00EC444F" w:rsidRDefault="00000000" w:rsidP="00E30ECD">
            <w:pPr>
              <w:pStyle w:val="Ingenafstand"/>
              <w:jc w:val="left"/>
            </w:pPr>
            <w:r>
              <w:fldChar w:fldCharType="begin"/>
            </w:r>
            <w:r>
              <w:instrText xml:space="preserve"> MERGEFIELD TableStart:t_borger_kontrol_aeldrecheck </w:instrText>
            </w:r>
            <w:r>
              <w:fldChar w:fldCharType="separate"/>
            </w:r>
            <w:r w:rsidR="0087037D">
              <w:rPr>
                <w:noProof/>
              </w:rPr>
              <w:t>«TableStart:t_borger_kontrol_aeldrecheck»</w:t>
            </w:r>
            <w:r>
              <w:rPr>
                <w:noProof/>
              </w:rPr>
              <w:fldChar w:fldCharType="end"/>
            </w:r>
            <w:r>
              <w:fldChar w:fldCharType="begin"/>
            </w:r>
            <w:r>
              <w:instrText xml:space="preserve"> MERGEFIELD porFormueType </w:instrText>
            </w:r>
            <w:r>
              <w:fldChar w:fldCharType="separate"/>
            </w:r>
            <w:r w:rsidR="0087037D">
              <w:rPr>
                <w:noProof/>
              </w:rPr>
              <w:t>«porFormueType»</w:t>
            </w:r>
            <w:r>
              <w:rPr>
                <w:noProof/>
              </w:rPr>
              <w:fldChar w:fldCharType="end"/>
            </w:r>
          </w:p>
        </w:tc>
        <w:tc>
          <w:tcPr>
            <w:tcW w:w="1893" w:type="dxa"/>
          </w:tcPr>
          <w:p w14:paraId="3263A0F7" w14:textId="77777777" w:rsidR="009D3C0D" w:rsidRPr="00E22810" w:rsidRDefault="00000000" w:rsidP="00E30ECD">
            <w:pPr>
              <w:pStyle w:val="Ingenafstand"/>
              <w:rPr>
                <w:highlight w:val="yellow"/>
              </w:rPr>
            </w:pPr>
            <w:r w:rsidRPr="00E22810">
              <w:fldChar w:fldCharType="begin"/>
            </w:r>
            <w:r w:rsidRPr="00E22810">
              <w:instrText xml:space="preserve"> MERGEFIELD tafBevillingsFormue</w:instrText>
            </w:r>
            <w:r>
              <w:instrText xml:space="preserve"> </w:instrText>
            </w:r>
            <w:r w:rsidRPr="00E24E42">
              <w:instrText xml:space="preserve">\# </w:instrText>
            </w:r>
            <w:r>
              <w:instrText>.</w:instrText>
            </w:r>
            <w:r w:rsidRPr="00E24E42">
              <w:instrText>0</w:instrText>
            </w:r>
            <w:r>
              <w:instrText>,</w:instrText>
            </w:r>
            <w:r w:rsidRPr="00E24E42">
              <w:instrText>00</w:instrText>
            </w:r>
            <w:r w:rsidRPr="00E22810">
              <w:instrText xml:space="preserve"> </w:instrText>
            </w:r>
            <w:r w:rsidRPr="00E22810">
              <w:fldChar w:fldCharType="separate"/>
            </w:r>
            <w:r w:rsidR="0087037D">
              <w:rPr>
                <w:noProof/>
              </w:rPr>
              <w:t>«tafBevillingsFormue»</w:t>
            </w:r>
            <w:r w:rsidRPr="00E22810">
              <w:fldChar w:fldCharType="end"/>
            </w:r>
            <w:r>
              <w:t xml:space="preserve"> kr.</w:t>
            </w:r>
          </w:p>
        </w:tc>
        <w:tc>
          <w:tcPr>
            <w:tcW w:w="1862" w:type="dxa"/>
          </w:tcPr>
          <w:p w14:paraId="3322EE23" w14:textId="77777777" w:rsidR="009D3C0D" w:rsidRPr="00E22810" w:rsidRDefault="00000000" w:rsidP="00E30ECD">
            <w:pPr>
              <w:pStyle w:val="Ingenafstand"/>
              <w:rPr>
                <w:highlight w:val="yellow"/>
              </w:rPr>
            </w:pPr>
            <w:r w:rsidRPr="00E22810">
              <w:fldChar w:fldCharType="begin"/>
            </w:r>
            <w:r w:rsidRPr="00E22810">
              <w:instrText xml:space="preserve"> MERGEFIELD tafFaktiskeFormue</w:instrText>
            </w:r>
            <w:r>
              <w:instrText xml:space="preserve"> </w:instrText>
            </w:r>
            <w:r w:rsidRPr="00E24E42">
              <w:instrText xml:space="preserve">\# </w:instrText>
            </w:r>
            <w:r>
              <w:instrText>.</w:instrText>
            </w:r>
            <w:r w:rsidRPr="00E24E42">
              <w:instrText>0</w:instrText>
            </w:r>
            <w:r>
              <w:instrText>,</w:instrText>
            </w:r>
            <w:r w:rsidRPr="00E24E42">
              <w:instrText>00</w:instrText>
            </w:r>
            <w:r w:rsidRPr="00E22810">
              <w:instrText xml:space="preserve"> </w:instrText>
            </w:r>
            <w:r w:rsidRPr="00E22810">
              <w:fldChar w:fldCharType="separate"/>
            </w:r>
            <w:r w:rsidR="0087037D">
              <w:rPr>
                <w:noProof/>
              </w:rPr>
              <w:t>«tafFaktiskeFormue»</w:t>
            </w:r>
            <w:r w:rsidRPr="00E22810">
              <w:fldChar w:fldCharType="end"/>
            </w:r>
            <w:r>
              <w:t xml:space="preserve"> kr.</w:t>
            </w:r>
            <w:r>
              <w:fldChar w:fldCharType="begin"/>
            </w:r>
            <w:r>
              <w:instrText xml:space="preserve"> MERGEFIELD TableEnd:t_borger_kontrol_aeldrecheck </w:instrText>
            </w:r>
            <w:r>
              <w:fldChar w:fldCharType="separate"/>
            </w:r>
            <w:r w:rsidR="0087037D">
              <w:rPr>
                <w:noProof/>
              </w:rPr>
              <w:t>«TableEnd:t_borger_kontrol_aeldrecheck»</w:t>
            </w:r>
            <w:r>
              <w:rPr>
                <w:noProof/>
              </w:rPr>
              <w:fldChar w:fldCharType="end"/>
            </w:r>
          </w:p>
        </w:tc>
      </w:tr>
    </w:tbl>
    <w:bookmarkStart w:id="10" w:name="_Hlk42760657_0"/>
    <w:p w14:paraId="1EC73908" w14:textId="77777777" w:rsidR="009D3C0D" w:rsidRDefault="00000000" w:rsidP="009D3C0D">
      <w:pPr>
        <w:rPr>
          <w:highlight w:val="red"/>
        </w:rPr>
      </w:pPr>
      <w:r w:rsidRPr="007B466C">
        <w:fldChar w:fldCharType="begin"/>
      </w:r>
      <w:r w:rsidRPr="007B466C">
        <w:instrText xml:space="preserve"> IF "</w:instrText>
      </w:r>
      <w:r>
        <w:instrText>N</w:instrText>
      </w:r>
      <w:r w:rsidRPr="007B466C">
        <w:instrText>" = "</w:instrText>
      </w:r>
      <w:r w:rsidRPr="005C7256">
        <w:fldChar w:fldCharType="begin"/>
      </w:r>
      <w:r w:rsidRPr="005C7256">
        <w:instrText xml:space="preserve"> MERGEFIELD ab-borger-enlig-ved-aeldrecheck-berettigelse </w:instrText>
      </w:r>
      <w:r w:rsidRPr="005C7256">
        <w:fldChar w:fldCharType="separate"/>
      </w:r>
      <w:r w:rsidR="0087037D">
        <w:rPr>
          <w:noProof/>
        </w:rPr>
        <w:instrText>«ab-borger-enlig-ved-aeldrecheck-berettig»</w:instrText>
      </w:r>
      <w:r w:rsidRPr="005C7256">
        <w:fldChar w:fldCharType="end"/>
      </w:r>
      <w:r w:rsidRPr="007B466C">
        <w:instrText xml:space="preserve">" </w:instrText>
      </w:r>
      <w:r w:rsidRPr="00A047A1">
        <w:rPr>
          <w:highlight w:val="red"/>
        </w:rPr>
        <w:instrText>"</w:instrText>
      </w:r>
    </w:p>
    <w:tbl>
      <w:tblPr>
        <w:tblStyle w:val="Pensionstandar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8"/>
        <w:gridCol w:w="1893"/>
        <w:gridCol w:w="1862"/>
      </w:tblGrid>
      <w:tr w:rsidR="00590DDA" w14:paraId="226BCBB0" w14:textId="77777777" w:rsidTr="00590DDA">
        <w:trPr>
          <w:cnfStyle w:val="100000000000" w:firstRow="1" w:lastRow="0" w:firstColumn="0" w:lastColumn="0" w:oddVBand="0" w:evenVBand="0" w:oddHBand="0" w:evenHBand="0" w:firstRowFirstColumn="0" w:firstRowLastColumn="0" w:lastRowFirstColumn="0" w:lastRowLastColumn="0"/>
          <w:trHeight w:val="380"/>
          <w:tblHeader/>
        </w:trPr>
        <w:tc>
          <w:tcPr>
            <w:tcW w:w="3768" w:type="dxa"/>
            <w:shd w:val="clear" w:color="auto" w:fill="auto"/>
          </w:tcPr>
          <w:p w14:paraId="5BE3B5AE" w14:textId="77777777" w:rsidR="009D3C0D" w:rsidRPr="0085337F" w:rsidRDefault="00000000" w:rsidP="00E30ECD">
            <w:pPr>
              <w:pStyle w:val="Ingenafstand"/>
              <w:jc w:val="left"/>
              <w:rPr>
                <w:b/>
                <w:bCs w:val="0"/>
              </w:rPr>
            </w:pPr>
            <w:r w:rsidRPr="0085337F">
              <w:rPr>
                <w:b/>
                <w:bCs w:val="0"/>
              </w:rPr>
              <w:instrText xml:space="preserve">Din </w:instrText>
            </w:r>
            <w:r w:rsidRPr="0085337F">
              <w:rPr>
                <w:b/>
                <w:bCs w:val="0"/>
              </w:rPr>
              <w:fldChar w:fldCharType="begin"/>
            </w:r>
            <w:r w:rsidRPr="0085337F">
              <w:rPr>
                <w:b/>
                <w:bCs w:val="0"/>
              </w:rPr>
              <w:instrText xml:space="preserve"> MERGEFIELD af-aegtefaelle-samlever </w:instrText>
            </w:r>
            <w:r w:rsidRPr="0085337F">
              <w:rPr>
                <w:b/>
                <w:bCs w:val="0"/>
              </w:rPr>
              <w:fldChar w:fldCharType="separate"/>
            </w:r>
            <w:r w:rsidRPr="0085337F">
              <w:rPr>
                <w:b/>
                <w:bCs w:val="0"/>
              </w:rPr>
              <w:instrText>«TableEnd:t_borger_kontrol_aeldrecheck»</w:instrText>
            </w:r>
            <w:r w:rsidRPr="0085337F">
              <w:rPr>
                <w:b/>
                <w:bCs w:val="0"/>
              </w:rPr>
              <w:fldChar w:fldCharType="end"/>
            </w:r>
            <w:r w:rsidRPr="0085337F">
              <w:rPr>
                <w:b/>
                <w:bCs w:val="0"/>
              </w:rPr>
              <w:instrText>s formue</w:instrText>
            </w:r>
          </w:p>
        </w:tc>
        <w:tc>
          <w:tcPr>
            <w:tcW w:w="1893" w:type="dxa"/>
            <w:shd w:val="clear" w:color="auto" w:fill="auto"/>
          </w:tcPr>
          <w:p w14:paraId="49BDC2E1" w14:textId="77777777" w:rsidR="009D3C0D" w:rsidRPr="0085337F" w:rsidRDefault="00000000" w:rsidP="00E30ECD">
            <w:pPr>
              <w:pStyle w:val="Ingenafstand"/>
              <w:rPr>
                <w:b/>
                <w:bCs w:val="0"/>
              </w:rPr>
            </w:pPr>
            <w:r w:rsidRPr="0085337F">
              <w:rPr>
                <w:b/>
                <w:bCs w:val="0"/>
              </w:rPr>
              <w:instrText xml:space="preserve">Din </w:instrText>
            </w:r>
            <w:r w:rsidRPr="0085337F">
              <w:rPr>
                <w:b/>
                <w:bCs w:val="0"/>
              </w:rPr>
              <w:fldChar w:fldCharType="begin"/>
            </w:r>
            <w:r w:rsidRPr="0085337F">
              <w:rPr>
                <w:b/>
                <w:bCs w:val="0"/>
              </w:rPr>
              <w:instrText xml:space="preserve"> MERGEFIELD af-aegtefaelle-samlever </w:instrText>
            </w:r>
            <w:r w:rsidRPr="0085337F">
              <w:rPr>
                <w:b/>
                <w:bCs w:val="0"/>
              </w:rPr>
              <w:fldChar w:fldCharType="separate"/>
            </w:r>
            <w:r w:rsidRPr="0085337F">
              <w:rPr>
                <w:b/>
                <w:bCs w:val="0"/>
              </w:rPr>
              <w:instrText>«TableEnd:t_borger_kontrol_aeldrecheck»</w:instrText>
            </w:r>
            <w:r w:rsidRPr="0085337F">
              <w:rPr>
                <w:b/>
                <w:bCs w:val="0"/>
              </w:rPr>
              <w:fldChar w:fldCharType="end"/>
            </w:r>
            <w:r w:rsidRPr="0085337F">
              <w:rPr>
                <w:b/>
                <w:bCs w:val="0"/>
              </w:rPr>
              <w:instrText>s formue, der blev brugt til bevilling</w:instrText>
            </w:r>
          </w:p>
        </w:tc>
        <w:tc>
          <w:tcPr>
            <w:tcW w:w="1862" w:type="dxa"/>
            <w:shd w:val="clear" w:color="auto" w:fill="auto"/>
          </w:tcPr>
          <w:p w14:paraId="0FEA1672" w14:textId="77777777" w:rsidR="009D3C0D" w:rsidRPr="0085337F" w:rsidRDefault="00000000" w:rsidP="00E30ECD">
            <w:pPr>
              <w:pStyle w:val="Ingenafstand"/>
              <w:rPr>
                <w:b/>
                <w:bCs w:val="0"/>
              </w:rPr>
            </w:pPr>
            <w:r w:rsidRPr="0085337F">
              <w:rPr>
                <w:b/>
                <w:bCs w:val="0"/>
              </w:rPr>
              <w:instrText xml:space="preserve">Din </w:instrText>
            </w:r>
            <w:r w:rsidRPr="0085337F">
              <w:rPr>
                <w:b/>
                <w:bCs w:val="0"/>
              </w:rPr>
              <w:fldChar w:fldCharType="begin"/>
            </w:r>
            <w:r w:rsidRPr="0085337F">
              <w:rPr>
                <w:b/>
                <w:bCs w:val="0"/>
              </w:rPr>
              <w:instrText xml:space="preserve"> MERGEFIELD af-aegtefaelle-samlever </w:instrText>
            </w:r>
            <w:r w:rsidRPr="0085337F">
              <w:rPr>
                <w:b/>
                <w:bCs w:val="0"/>
              </w:rPr>
              <w:fldChar w:fldCharType="separate"/>
            </w:r>
            <w:r w:rsidRPr="0085337F">
              <w:rPr>
                <w:b/>
                <w:bCs w:val="0"/>
              </w:rPr>
              <w:instrText>«TableEnd:t_borger_kontrol_aeldrecheck»</w:instrText>
            </w:r>
            <w:r w:rsidRPr="0085337F">
              <w:rPr>
                <w:b/>
                <w:bCs w:val="0"/>
              </w:rPr>
              <w:fldChar w:fldCharType="end"/>
            </w:r>
            <w:r w:rsidRPr="0085337F">
              <w:rPr>
                <w:b/>
                <w:bCs w:val="0"/>
              </w:rPr>
              <w:instrText>s faktiske formue</w:instrText>
            </w:r>
          </w:p>
        </w:tc>
      </w:tr>
      <w:tr w:rsidR="00590DDA" w14:paraId="6E0D4274" w14:textId="77777777" w:rsidTr="00590DDA">
        <w:trPr>
          <w:trHeight w:val="380"/>
        </w:trPr>
        <w:tc>
          <w:tcPr>
            <w:tcW w:w="3768" w:type="dxa"/>
          </w:tcPr>
          <w:p w14:paraId="1C71E23A" w14:textId="77777777" w:rsidR="009D3C0D" w:rsidRPr="0085337F" w:rsidRDefault="00000000" w:rsidP="00E30ECD">
            <w:pPr>
              <w:pStyle w:val="Ingenafstand"/>
              <w:jc w:val="left"/>
            </w:pPr>
            <w:r>
              <w:fldChar w:fldCharType="begin"/>
            </w:r>
            <w:r>
              <w:instrText xml:space="preserve"> MERGEFIELD TableStart:t_samlever_kontrol_aeldrecheck </w:instrText>
            </w:r>
            <w:r>
              <w:fldChar w:fldCharType="separate"/>
            </w:r>
            <w:r w:rsidRPr="0085337F">
              <w:instrText>«TableStart:t_samlever_kontrol_aeldrecheck»</w:instrText>
            </w:r>
            <w:r>
              <w:fldChar w:fldCharType="end"/>
            </w:r>
            <w:r>
              <w:fldChar w:fldCharType="begin"/>
            </w:r>
            <w:r>
              <w:instrText xml:space="preserve"> MERGEFIELD porFormueType </w:instrText>
            </w:r>
            <w:r>
              <w:fldChar w:fldCharType="separate"/>
            </w:r>
            <w:r w:rsidRPr="0085337F">
              <w:instrText>«TableEnd:t_borger_kontrol_aeldrecheck»</w:instrText>
            </w:r>
            <w:r>
              <w:fldChar w:fldCharType="end"/>
            </w:r>
          </w:p>
        </w:tc>
        <w:tc>
          <w:tcPr>
            <w:tcW w:w="1893" w:type="dxa"/>
          </w:tcPr>
          <w:p w14:paraId="580082E4" w14:textId="77777777" w:rsidR="009D3C0D" w:rsidRPr="0085337F" w:rsidRDefault="00000000" w:rsidP="00E30ECD">
            <w:pPr>
              <w:pStyle w:val="Ingenafstand"/>
            </w:pPr>
            <w:r w:rsidRPr="0085337F">
              <w:fldChar w:fldCharType="begin"/>
            </w:r>
            <w:r w:rsidRPr="0085337F">
              <w:instrText xml:space="preserve"> MERGEFIELD tafBevillingsFormue</w:instrText>
            </w:r>
            <w:r>
              <w:instrText xml:space="preserve"> </w:instrText>
            </w:r>
            <w:r w:rsidRPr="00E24E42">
              <w:instrText xml:space="preserve">\# </w:instrText>
            </w:r>
            <w:r>
              <w:instrText>.</w:instrText>
            </w:r>
            <w:r w:rsidRPr="00E24E42">
              <w:instrText>0</w:instrText>
            </w:r>
            <w:r>
              <w:instrText>,</w:instrText>
            </w:r>
            <w:r w:rsidRPr="00E24E42">
              <w:instrText>00</w:instrText>
            </w:r>
            <w:r w:rsidRPr="0085337F">
              <w:instrText xml:space="preserve"> </w:instrText>
            </w:r>
            <w:r w:rsidRPr="0085337F">
              <w:fldChar w:fldCharType="separate"/>
            </w:r>
            <w:r w:rsidRPr="0085337F">
              <w:instrText>«TableEnd:t_borger_kontrol_aeldrecheck»</w:instrText>
            </w:r>
            <w:r w:rsidRPr="0085337F">
              <w:fldChar w:fldCharType="end"/>
            </w:r>
            <w:r w:rsidRPr="0085337F">
              <w:instrText xml:space="preserve"> kr.</w:instrText>
            </w:r>
          </w:p>
        </w:tc>
        <w:tc>
          <w:tcPr>
            <w:tcW w:w="1862" w:type="dxa"/>
          </w:tcPr>
          <w:p w14:paraId="26AA4B08" w14:textId="77777777" w:rsidR="009D3C0D" w:rsidRPr="0085337F" w:rsidRDefault="00000000" w:rsidP="00E30ECD">
            <w:pPr>
              <w:pStyle w:val="Ingenafstand"/>
            </w:pPr>
            <w:r w:rsidRPr="0085337F">
              <w:fldChar w:fldCharType="begin"/>
            </w:r>
            <w:r w:rsidRPr="0085337F">
              <w:instrText xml:space="preserve"> MERGEFIELD tafFaktiskeFormue</w:instrText>
            </w:r>
            <w:r>
              <w:instrText xml:space="preserve"> </w:instrText>
            </w:r>
            <w:r w:rsidRPr="00E24E42">
              <w:instrText xml:space="preserve">\# </w:instrText>
            </w:r>
            <w:r>
              <w:instrText>.</w:instrText>
            </w:r>
            <w:r w:rsidRPr="00E24E42">
              <w:instrText>0</w:instrText>
            </w:r>
            <w:r>
              <w:instrText>,</w:instrText>
            </w:r>
            <w:r w:rsidRPr="00E24E42">
              <w:instrText>00</w:instrText>
            </w:r>
            <w:r w:rsidRPr="0085337F">
              <w:instrText xml:space="preserve"> </w:instrText>
            </w:r>
            <w:r w:rsidRPr="0085337F">
              <w:fldChar w:fldCharType="separate"/>
            </w:r>
            <w:r w:rsidRPr="0085337F">
              <w:instrText>«TableEnd:t_borger_kontrol_aeldrecheck»</w:instrText>
            </w:r>
            <w:r w:rsidRPr="0085337F">
              <w:fldChar w:fldCharType="end"/>
            </w:r>
            <w:r w:rsidRPr="0085337F">
              <w:instrText xml:space="preserve"> kr.</w:instrText>
            </w:r>
            <w:r>
              <w:fldChar w:fldCharType="begin"/>
            </w:r>
            <w:r>
              <w:instrText xml:space="preserve"> MERGEFIELD TableEnd:t_samlever_kontrol_aeldrecheck </w:instrText>
            </w:r>
            <w:r>
              <w:fldChar w:fldCharType="separate"/>
            </w:r>
            <w:r w:rsidRPr="0085337F">
              <w:instrText>«TableEnd:t_samlever_kontrol_aeldrecheck»</w:instrText>
            </w:r>
            <w:r>
              <w:fldChar w:fldCharType="end"/>
            </w:r>
          </w:p>
        </w:tc>
      </w:tr>
    </w:tbl>
    <w:p w14:paraId="0DBB4019" w14:textId="77777777" w:rsidR="009D3C0D" w:rsidRDefault="009D3C0D" w:rsidP="009D3C0D"/>
    <w:tbl>
      <w:tblPr>
        <w:tblStyle w:val="Pensionstandar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68"/>
        <w:gridCol w:w="1893"/>
        <w:gridCol w:w="1862"/>
      </w:tblGrid>
      <w:tr w:rsidR="00590DDA" w14:paraId="732D90D5" w14:textId="77777777" w:rsidTr="00590DDA">
        <w:trPr>
          <w:cnfStyle w:val="100000000000" w:firstRow="1" w:lastRow="0" w:firstColumn="0" w:lastColumn="0" w:oddVBand="0" w:evenVBand="0" w:oddHBand="0" w:evenHBand="0" w:firstRowFirstColumn="0" w:firstRowLastColumn="0" w:lastRowFirstColumn="0" w:lastRowLastColumn="0"/>
          <w:trHeight w:val="380"/>
          <w:tblHeader/>
        </w:trPr>
        <w:tc>
          <w:tcPr>
            <w:tcW w:w="3768" w:type="dxa"/>
            <w:shd w:val="clear" w:color="auto" w:fill="auto"/>
          </w:tcPr>
          <w:p w14:paraId="6396BE8B" w14:textId="77777777" w:rsidR="009D3C0D" w:rsidRPr="00D730D9" w:rsidRDefault="00000000" w:rsidP="00E30ECD">
            <w:pPr>
              <w:pStyle w:val="Ingenafstand"/>
              <w:jc w:val="left"/>
              <w:rPr>
                <w:b/>
                <w:bCs w:val="0"/>
              </w:rPr>
            </w:pPr>
            <w:r w:rsidRPr="00B70BF7">
              <w:rPr>
                <w:b/>
                <w:bCs w:val="0"/>
              </w:rPr>
              <w:lastRenderedPageBreak/>
              <w:instrText xml:space="preserve">Samlet likvid formue for dig og din </w:instrText>
            </w:r>
            <w:r w:rsidRPr="00267F74">
              <w:rPr>
                <w:b/>
                <w:bCs w:val="0"/>
              </w:rPr>
              <w:fldChar w:fldCharType="begin"/>
            </w:r>
            <w:r w:rsidRPr="00267F74">
              <w:rPr>
                <w:b/>
                <w:bCs w:val="0"/>
              </w:rPr>
              <w:instrText xml:space="preserve"> MERGEFIELD af-aegtefaelle-samlever </w:instrText>
            </w:r>
            <w:r w:rsidRPr="00267F74">
              <w:rPr>
                <w:b/>
                <w:bCs w:val="0"/>
              </w:rPr>
              <w:fldChar w:fldCharType="separate"/>
            </w:r>
            <w:r w:rsidRPr="00267F74">
              <w:rPr>
                <w:b/>
                <w:bCs w:val="0"/>
              </w:rPr>
              <w:instrText>«TableEnd:t_borger_kontrol_aeldrecheck»</w:instrText>
            </w:r>
            <w:r w:rsidRPr="00267F74">
              <w:rPr>
                <w:b/>
                <w:bCs w:val="0"/>
              </w:rPr>
              <w:fldChar w:fldCharType="end"/>
            </w:r>
          </w:p>
        </w:tc>
        <w:tc>
          <w:tcPr>
            <w:tcW w:w="1893" w:type="dxa"/>
            <w:shd w:val="clear" w:color="auto" w:fill="auto"/>
          </w:tcPr>
          <w:p w14:paraId="2918D4EE" w14:textId="77777777" w:rsidR="009D3C0D" w:rsidRPr="00EC4AEE" w:rsidRDefault="00000000" w:rsidP="00E30ECD">
            <w:pPr>
              <w:pStyle w:val="Ingenafstand"/>
              <w:rPr>
                <w:b/>
                <w:bCs w:val="0"/>
              </w:rPr>
            </w:pPr>
            <w:r w:rsidRPr="00EC4AEE">
              <w:rPr>
                <w:b/>
                <w:bCs w:val="0"/>
              </w:rPr>
              <w:fldChar w:fldCharType="begin"/>
            </w:r>
            <w:r w:rsidRPr="00EC4AEE">
              <w:rPr>
                <w:b/>
                <w:bCs w:val="0"/>
              </w:rPr>
              <w:instrText xml:space="preserve"> MERGEFIELD af-bevilingsformue-samlet-pensionist-og-samlever \# .0,00 </w:instrText>
            </w:r>
            <w:r w:rsidRPr="00EC4AEE">
              <w:rPr>
                <w:b/>
                <w:bCs w:val="0"/>
              </w:rPr>
              <w:fldChar w:fldCharType="separate"/>
            </w:r>
            <w:r w:rsidRPr="00EC4AEE">
              <w:rPr>
                <w:b/>
                <w:bCs w:val="0"/>
              </w:rPr>
              <w:fldChar w:fldCharType="end"/>
            </w:r>
            <w:r w:rsidRPr="00EC4AEE">
              <w:rPr>
                <w:b/>
                <w:bCs w:val="0"/>
              </w:rPr>
              <w:instrText xml:space="preserve"> kr.</w:instrText>
            </w:r>
          </w:p>
        </w:tc>
        <w:tc>
          <w:tcPr>
            <w:tcW w:w="1862" w:type="dxa"/>
            <w:shd w:val="clear" w:color="auto" w:fill="auto"/>
          </w:tcPr>
          <w:p w14:paraId="38AD80A8" w14:textId="77777777" w:rsidR="009D3C0D" w:rsidRPr="00EC4AEE" w:rsidRDefault="00000000" w:rsidP="00E30ECD">
            <w:pPr>
              <w:pStyle w:val="Ingenafstand"/>
              <w:rPr>
                <w:b/>
                <w:bCs w:val="0"/>
              </w:rPr>
            </w:pPr>
            <w:r w:rsidRPr="00EC4AEE">
              <w:rPr>
                <w:b/>
                <w:bCs w:val="0"/>
              </w:rPr>
              <w:fldChar w:fldCharType="begin"/>
            </w:r>
            <w:r w:rsidRPr="00EC4AEE">
              <w:rPr>
                <w:b/>
                <w:bCs w:val="0"/>
              </w:rPr>
              <w:instrText xml:space="preserve"> MERGEFIELD af-faktisk-formue-samlet-pensionist-og-samlever \# .0,00 </w:instrText>
            </w:r>
            <w:r w:rsidRPr="00EC4AEE">
              <w:rPr>
                <w:b/>
                <w:bCs w:val="0"/>
              </w:rPr>
              <w:fldChar w:fldCharType="separate"/>
            </w:r>
            <w:r w:rsidRPr="00EC4AEE">
              <w:rPr>
                <w:b/>
                <w:bCs w:val="0"/>
              </w:rPr>
              <w:fldChar w:fldCharType="end"/>
            </w:r>
            <w:r w:rsidRPr="00EC4AEE">
              <w:rPr>
                <w:b/>
                <w:bCs w:val="0"/>
              </w:rPr>
              <w:instrText xml:space="preserve"> kr.</w:instrText>
            </w:r>
          </w:p>
        </w:tc>
      </w:tr>
    </w:tbl>
    <w:p w14:paraId="361A397C" w14:textId="77777777" w:rsidR="00A047A1" w:rsidRPr="009D3C0D" w:rsidRDefault="00000000" w:rsidP="009D3C0D">
      <w:r w:rsidRPr="00A047A1">
        <w:rPr>
          <w:highlight w:val="red"/>
        </w:rPr>
        <w:instrText>"</w:instrText>
      </w:r>
      <w:r w:rsidRPr="007B466C">
        <w:instrText xml:space="preserve"> </w:instrText>
      </w:r>
      <w:r w:rsidRPr="007B466C">
        <w:fldChar w:fldCharType="end"/>
      </w:r>
      <w:bookmarkEnd w:id="10"/>
    </w:p>
    <w:p w14:paraId="271C1880" w14:textId="77777777" w:rsidR="00893D1C" w:rsidRPr="0074751B" w:rsidRDefault="00000000" w:rsidP="00893D1C">
      <w:r w:rsidRPr="00F56770">
        <w:fldChar w:fldCharType="begin"/>
      </w:r>
      <w:r w:rsidRPr="00F56770">
        <w:instrText xml:space="preserve"> MERGEFIELD Html:m2-vi-kan-modregne-i-overskydende-skat </w:instrText>
      </w:r>
      <w:r w:rsidRPr="00F56770">
        <w:fldChar w:fldCharType="separate"/>
      </w:r>
      <w:r w:rsidR="0087037D">
        <w:rPr>
          <w:noProof/>
        </w:rPr>
        <w:t>«Html:m2-vi-kan-modregne-i-overskydende-s»</w:t>
      </w:r>
      <w:r w:rsidRPr="00F56770">
        <w:fldChar w:fldCharType="end"/>
      </w:r>
    </w:p>
    <w:p w14:paraId="7BE4A0CA" w14:textId="77777777" w:rsidR="00893D1C" w:rsidRPr="00225AD0" w:rsidRDefault="00000000" w:rsidP="00893D1C">
      <w:pPr>
        <w:rPr>
          <w:szCs w:val="18"/>
          <w:lang w:val="da-DK"/>
        </w:rPr>
      </w:pPr>
      <w:r>
        <w:rPr>
          <w:noProof/>
        </w:rPr>
        <w:fldChar w:fldCharType="begin"/>
      </w:r>
      <w:r>
        <w:rPr>
          <w:noProof/>
        </w:rPr>
        <w:instrText xml:space="preserve"> MERGEFIELD Html:</w:instrText>
      </w:r>
      <w:r w:rsidRPr="008C436E">
        <w:rPr>
          <w:noProof/>
        </w:rPr>
        <w:instrText>k3-aeldrecheck</w:instrText>
      </w:r>
      <w:r>
        <w:rPr>
          <w:noProof/>
        </w:rPr>
        <w:instrText xml:space="preserve"> </w:instrText>
      </w:r>
      <w:r>
        <w:rPr>
          <w:noProof/>
        </w:rPr>
        <w:fldChar w:fldCharType="separate"/>
      </w:r>
      <w:r w:rsidR="0087037D">
        <w:rPr>
          <w:noProof/>
        </w:rPr>
        <w:t>«Html:k3-aeldrecheck»</w:t>
      </w:r>
      <w:r>
        <w:rPr>
          <w:noProof/>
        </w:rPr>
        <w:fldChar w:fldCharType="end"/>
      </w:r>
    </w:p>
    <w:p w14:paraId="0CF971BA" w14:textId="77777777" w:rsidR="00893D1C" w:rsidRPr="00225AD0" w:rsidRDefault="00000000" w:rsidP="00893D1C">
      <w:pPr>
        <w:rPr>
          <w:szCs w:val="18"/>
          <w:lang w:val="da-DK"/>
        </w:rPr>
      </w:pPr>
      <w:r w:rsidRPr="00225AD0">
        <w:rPr>
          <w:szCs w:val="18"/>
          <w:lang w:val="da-DK"/>
        </w:rPr>
        <w:fldChar w:fldCharType="begin"/>
      </w:r>
      <w:r w:rsidRPr="00225AD0">
        <w:rPr>
          <w:szCs w:val="18"/>
          <w:lang w:val="da-DK"/>
        </w:rPr>
        <w:instrText xml:space="preserve"> MERGEFIELD Html:lovgrundlag-afg-truffet-paa-grundlag-af </w:instrText>
      </w:r>
      <w:r w:rsidRPr="00225AD0">
        <w:rPr>
          <w:szCs w:val="18"/>
          <w:lang w:val="da-DK"/>
        </w:rPr>
        <w:fldChar w:fldCharType="separate"/>
      </w:r>
      <w:r w:rsidR="0087037D">
        <w:rPr>
          <w:noProof/>
          <w:szCs w:val="18"/>
          <w:lang w:val="da-DK"/>
        </w:rPr>
        <w:t>«Html:lovgrundlag-afg-truffet-paa-grundla»</w:t>
      </w:r>
      <w:r w:rsidRPr="00225AD0">
        <w:rPr>
          <w:szCs w:val="18"/>
          <w:lang w:val="da-DK"/>
        </w:rPr>
        <w:fldChar w:fldCharType="end"/>
      </w:r>
    </w:p>
    <w:p w14:paraId="588CA849" w14:textId="77777777" w:rsidR="00893D1C" w:rsidRPr="00225AD0" w:rsidRDefault="00000000" w:rsidP="00893D1C">
      <w:pPr>
        <w:rPr>
          <w:szCs w:val="18"/>
          <w:lang w:val="da-DK"/>
        </w:rPr>
      </w:pPr>
      <w:r w:rsidRPr="00225AD0">
        <w:rPr>
          <w:szCs w:val="18"/>
          <w:lang w:val="da-DK"/>
        </w:rPr>
        <w:t>Udbetaling Danmark-loven § 4.</w:t>
      </w:r>
    </w:p>
    <w:p w14:paraId="2720EFCF" w14:textId="77777777" w:rsidR="00893D1C" w:rsidRPr="00225AD0" w:rsidRDefault="00000000" w:rsidP="00893D1C">
      <w:pPr>
        <w:rPr>
          <w:szCs w:val="18"/>
          <w:lang w:val="da-DK"/>
        </w:rPr>
      </w:pPr>
      <w:r w:rsidRPr="00225AD0">
        <w:rPr>
          <w:szCs w:val="18"/>
          <w:lang w:val="da-DK"/>
        </w:rPr>
        <w:t>Pensionsloven §§ 14b, 41, 42 og § 72d, stk. 2.</w:t>
      </w:r>
    </w:p>
    <w:p w14:paraId="359C9245" w14:textId="77777777" w:rsidR="00653818" w:rsidRPr="00893D1C" w:rsidRDefault="00000000" w:rsidP="00893D1C">
      <w:pPr>
        <w:rPr>
          <w:szCs w:val="18"/>
          <w:lang w:val="da-DK"/>
        </w:rPr>
      </w:pPr>
      <w:r w:rsidRPr="00225AD0">
        <w:rPr>
          <w:szCs w:val="18"/>
          <w:lang w:val="da-DK"/>
        </w:rPr>
        <w:fldChar w:fldCharType="begin"/>
      </w:r>
      <w:r w:rsidRPr="00225AD0">
        <w:rPr>
          <w:szCs w:val="18"/>
          <w:lang w:val="da-DK"/>
        </w:rPr>
        <w:instrText xml:space="preserve"> MERGEFIELD Html:link-retsinformation </w:instrText>
      </w:r>
      <w:r w:rsidRPr="00225AD0">
        <w:rPr>
          <w:szCs w:val="18"/>
          <w:lang w:val="da-DK"/>
        </w:rPr>
        <w:fldChar w:fldCharType="separate"/>
      </w:r>
      <w:r w:rsidR="0087037D">
        <w:rPr>
          <w:noProof/>
          <w:szCs w:val="18"/>
          <w:lang w:val="da-DK"/>
        </w:rPr>
        <w:t>«Html:link-retsinformation»</w:t>
      </w:r>
      <w:r w:rsidRPr="00225AD0">
        <w:rPr>
          <w:szCs w:val="18"/>
          <w:lang w:val="da-DK"/>
        </w:rPr>
        <w:fldChar w:fldCharType="end"/>
      </w:r>
    </w:p>
    <w:sectPr w:rsidR="00653818" w:rsidRPr="00893D1C">
      <w:type w:val="continuous"/>
      <w:pgSz w:w="11906" w:h="16838"/>
      <w:pgMar w:top="1739" w:right="3259" w:bottom="1418"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999DC" w14:textId="77777777" w:rsidR="001E42B4" w:rsidRDefault="001E42B4">
      <w:pPr>
        <w:spacing w:line="240" w:lineRule="auto"/>
      </w:pPr>
      <w:r>
        <w:separator/>
      </w:r>
    </w:p>
  </w:endnote>
  <w:endnote w:type="continuationSeparator" w:id="0">
    <w:p w14:paraId="5B472D34" w14:textId="77777777" w:rsidR="001E42B4" w:rsidRDefault="001E4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8C9B69C-51DE-43A1-8579-E429F1899433}"/>
    <w:embedBold r:id="rId2" w:fontKey="{2DAF98D2-EA9B-412D-AE6A-9B7BCC1A6B8E}"/>
  </w:font>
  <w:font w:name="+Tabeloverskrif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735FC" w14:textId="77777777" w:rsidR="006238A1" w:rsidRDefault="006238A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8730068"/>
      <w:docPartObj>
        <w:docPartGallery w:val="Page Numbers (Bottom of Page)"/>
        <w:docPartUnique/>
      </w:docPartObj>
    </w:sdtPr>
    <w:sdtContent>
      <w:sdt>
        <w:sdtPr>
          <w:id w:val="253867974"/>
          <w:docPartObj>
            <w:docPartGallery w:val="Page Numbers (Top of Page)"/>
            <w:docPartUnique/>
          </w:docPartObj>
        </w:sdtPr>
        <w:sdtContent>
          <w:p w14:paraId="5967A1AA" w14:textId="77777777" w:rsidR="001950F0" w:rsidRDefault="00000000" w:rsidP="00C44DD9">
            <w:pPr>
              <w:ind w:right="27"/>
            </w:pPr>
            <w:r>
              <w:rPr>
                <w:noProof/>
                <w:lang w:val="da-DK" w:eastAsia="da-DK"/>
              </w:rPr>
              <mc:AlternateContent>
                <mc:Choice Requires="wps">
                  <w:drawing>
                    <wp:anchor distT="0" distB="0" distL="114300" distR="114300" simplePos="0" relativeHeight="251656704" behindDoc="0" locked="0" layoutInCell="1" allowOverlap="1" wp14:anchorId="37D4F370" wp14:editId="7F8BE0AE">
                      <wp:simplePos x="0" y="0"/>
                      <wp:positionH relativeFrom="column">
                        <wp:posOffset>3770630</wp:posOffset>
                      </wp:positionH>
                      <wp:positionV relativeFrom="paragraph">
                        <wp:posOffset>-109548</wp:posOffset>
                      </wp:positionV>
                      <wp:extent cx="2781300" cy="266700"/>
                      <wp:effectExtent l="0" t="0" r="0" b="0"/>
                      <wp:wrapNone/>
                      <wp:docPr id="10" name="Tekstfelt 10"/>
                      <wp:cNvGraphicFramePr/>
                      <a:graphic xmlns:a="http://schemas.openxmlformats.org/drawingml/2006/main">
                        <a:graphicData uri="http://schemas.microsoft.com/office/word/2010/wordprocessingShape">
                          <wps:wsp>
                            <wps:cNvSpPr txBox="1"/>
                            <wps:spPr>
                              <a:xfrm>
                                <a:off x="0" y="0"/>
                                <a:ext cx="2781300" cy="266700"/>
                              </a:xfrm>
                              <a:prstGeom prst="rect">
                                <a:avLst/>
                              </a:prstGeom>
                              <a:solidFill>
                                <a:schemeClr val="lt1"/>
                              </a:solidFill>
                              <a:ln w="6350">
                                <a:noFill/>
                              </a:ln>
                            </wps:spPr>
                            <wps:txbx>
                              <w:txbxContent>
                                <w:p w14:paraId="0D5DB3FD" w14:textId="77777777" w:rsidR="00F95617" w:rsidRDefault="00000000" w:rsidP="00F95617">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3</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3</w:t>
                                  </w:r>
                                  <w:r>
                                    <w:rPr>
                                      <w:bCs/>
                                      <w:sz w:val="24"/>
                                      <w:szCs w:val="24"/>
                                    </w:rPr>
                                    <w:fldChar w:fldCharType="end"/>
                                  </w:r>
                                </w:p>
                                <w:p w14:paraId="5ECEAB21" w14:textId="77777777" w:rsidR="00F95617" w:rsidRDefault="00F95617" w:rsidP="00F95617"/>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37D4F370" id="_x0000_t202" coordsize="21600,21600" o:spt="202" path="m,l,21600r21600,l21600,xe">
                      <v:stroke joinstyle="miter"/>
                      <v:path gradientshapeok="t" o:connecttype="rect"/>
                    </v:shapetype>
                    <v:shape id="Tekstfelt 10" o:spid="_x0000_s1029" type="#_x0000_t202" style="position:absolute;margin-left:296.9pt;margin-top:-8.65pt;width:219pt;height:21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" fillcolor="white [3201]" stroked="f" strokeweight=".5pt">
                      <v:textbox>
                        <w:txbxContent>
                          <w:p w14:paraId="0D5DB3FD" w14:textId="77777777" w:rsidR="00F95617" w:rsidRDefault="00000000" w:rsidP="00F95617">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3</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3</w:t>
                            </w:r>
                            <w:r>
                              <w:rPr>
                                <w:bCs/>
                                <w:sz w:val="24"/>
                                <w:szCs w:val="24"/>
                              </w:rPr>
                              <w:fldChar w:fldCharType="end"/>
                            </w:r>
                          </w:p>
                          <w:p w14:paraId="5ECEAB21" w14:textId="77777777" w:rsidR="00F95617" w:rsidRDefault="00F95617" w:rsidP="00F95617"/>
                        </w:txbxContent>
                      </v:textbox>
                    </v:shape>
                  </w:pict>
                </mc:Fallback>
              </mc:AlternateConten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B66EC" w14:textId="77777777" w:rsidR="00FD6DC4" w:rsidRDefault="00000000">
    <w:r>
      <w:rPr>
        <w:noProof/>
        <w:lang w:val="da-DK" w:eastAsia="da-DK"/>
      </w:rPr>
      <mc:AlternateContent>
        <mc:Choice Requires="wps">
          <w:drawing>
            <wp:anchor distT="0" distB="0" distL="114300" distR="114300" simplePos="0" relativeHeight="251658752" behindDoc="0" locked="0" layoutInCell="1" allowOverlap="1" wp14:anchorId="6B724B4F" wp14:editId="1AC00160">
              <wp:simplePos x="0" y="0"/>
              <wp:positionH relativeFrom="column">
                <wp:posOffset>3743325</wp:posOffset>
              </wp:positionH>
              <wp:positionV relativeFrom="paragraph">
                <wp:posOffset>-128577</wp:posOffset>
              </wp:positionV>
              <wp:extent cx="2781300" cy="266700"/>
              <wp:effectExtent l="0" t="0" r="0" b="0"/>
              <wp:wrapNone/>
              <wp:docPr id="2" name="Tekstfelt 10"/>
              <wp:cNvGraphicFramePr/>
              <a:graphic xmlns:a="http://schemas.openxmlformats.org/drawingml/2006/main">
                <a:graphicData uri="http://schemas.microsoft.com/office/word/2010/wordprocessingShape">
                  <wps:wsp>
                    <wps:cNvSpPr txBox="1"/>
                    <wps:spPr>
                      <a:xfrm>
                        <a:off x="0" y="0"/>
                        <a:ext cx="2781300" cy="266700"/>
                      </a:xfrm>
                      <a:prstGeom prst="rect">
                        <a:avLst/>
                      </a:prstGeom>
                      <a:solidFill>
                        <a:schemeClr val="lt1"/>
                      </a:solidFill>
                      <a:ln w="6350">
                        <a:noFill/>
                      </a:ln>
                    </wps:spPr>
                    <wps:txbx>
                      <w:txbxContent>
                        <w:p w14:paraId="2F0EEFC4" w14:textId="77777777" w:rsidR="000066E1" w:rsidRDefault="00000000" w:rsidP="000066E1">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1</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3</w:t>
                          </w:r>
                          <w:r>
                            <w:rPr>
                              <w:bCs/>
                              <w:sz w:val="24"/>
                              <w:szCs w:val="24"/>
                            </w:rPr>
                            <w:fldChar w:fldCharType="end"/>
                          </w:r>
                        </w:p>
                        <w:p w14:paraId="6B10FBC8" w14:textId="77777777" w:rsidR="000066E1" w:rsidRDefault="000066E1" w:rsidP="000066E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w14:anchorId="6B724B4F" id="_x0000_t202" coordsize="21600,21600" o:spt="202" path="m,l,21600r21600,l21600,xe">
              <v:stroke joinstyle="miter"/>
              <v:path gradientshapeok="t" o:connecttype="rect"/>
            </v:shapetype>
            <v:shape id="_x0000_s1030" type="#_x0000_t202" style="position:absolute;margin-left:294.75pt;margin-top:-10.1pt;width:219pt;height:21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" fillcolor="white [3201]" stroked="f" strokeweight=".5pt">
              <v:textbox>
                <w:txbxContent>
                  <w:p w14:paraId="2F0EEFC4" w14:textId="77777777" w:rsidR="000066E1" w:rsidRDefault="00000000" w:rsidP="000066E1">
                    <w:pPr>
                      <w:ind w:right="27"/>
                      <w:jc w:val="right"/>
                    </w:pPr>
                    <w:r>
                      <w:rPr>
                        <w:lang w:val="da-DK"/>
                      </w:rPr>
                      <w:t xml:space="preserve">Side </w:t>
                    </w:r>
                    <w:r>
                      <w:rPr>
                        <w:bCs/>
                        <w:sz w:val="24"/>
                        <w:szCs w:val="24"/>
                      </w:rPr>
                      <w:fldChar w:fldCharType="begin"/>
                    </w:r>
                    <w:r>
                      <w:rPr>
                        <w:bCs/>
                      </w:rPr>
                      <w:instrText>PAGE</w:instrText>
                    </w:r>
                    <w:r>
                      <w:rPr>
                        <w:bCs/>
                        <w:sz w:val="24"/>
                        <w:szCs w:val="24"/>
                      </w:rPr>
                      <w:fldChar w:fldCharType="separate"/>
                    </w:r>
                    <w:r>
                      <w:rPr>
                        <w:bCs/>
                      </w:rPr>
                      <w:t>1</w:t>
                    </w:r>
                    <w:r>
                      <w:rPr>
                        <w:bCs/>
                        <w:sz w:val="24"/>
                        <w:szCs w:val="24"/>
                      </w:rPr>
                      <w:fldChar w:fldCharType="end"/>
                    </w:r>
                    <w:r>
                      <w:rPr>
                        <w:lang w:val="da-DK"/>
                      </w:rPr>
                      <w:t xml:space="preserve"> af </w:t>
                    </w:r>
                    <w:r>
                      <w:rPr>
                        <w:bCs/>
                        <w:sz w:val="24"/>
                        <w:szCs w:val="24"/>
                      </w:rPr>
                      <w:fldChar w:fldCharType="begin"/>
                    </w:r>
                    <w:r>
                      <w:rPr>
                        <w:bCs/>
                      </w:rPr>
                      <w:instrText>NUMPAGES</w:instrText>
                    </w:r>
                    <w:r>
                      <w:rPr>
                        <w:bCs/>
                        <w:sz w:val="24"/>
                        <w:szCs w:val="24"/>
                      </w:rPr>
                      <w:fldChar w:fldCharType="separate"/>
                    </w:r>
                    <w:r>
                      <w:rPr>
                        <w:bCs/>
                      </w:rPr>
                      <w:t>3</w:t>
                    </w:r>
                    <w:r>
                      <w:rPr>
                        <w:bCs/>
                        <w:sz w:val="24"/>
                        <w:szCs w:val="24"/>
                      </w:rPr>
                      <w:fldChar w:fldCharType="end"/>
                    </w:r>
                  </w:p>
                  <w:p w14:paraId="6B10FBC8" w14:textId="77777777" w:rsidR="000066E1" w:rsidRDefault="000066E1" w:rsidP="000066E1"/>
                </w:txbxContent>
              </v:textbox>
            </v:shape>
          </w:pict>
        </mc:Fallback>
      </mc:AlternateContent>
    </w:r>
    <w:r w:rsidR="00D34677">
      <w:rPr>
        <w:rFonts w:ascii="Times New Roman" w:hAnsi="Times New Roman" w:cs="Times New Roman"/>
        <w:noProof/>
        <w:sz w:val="24"/>
        <w:szCs w:val="24"/>
        <w:lang w:val="da-DK" w:eastAsia="da-DK"/>
      </w:rPr>
      <mc:AlternateContent>
        <mc:Choice Requires="wps">
          <w:drawing>
            <wp:anchor distT="0" distB="0" distL="114300" distR="114300" simplePos="0" relativeHeight="251659776" behindDoc="0" locked="0" layoutInCell="1" allowOverlap="1" wp14:anchorId="53017419" wp14:editId="79CFD412">
              <wp:simplePos x="0" y="0"/>
              <wp:positionH relativeFrom="column">
                <wp:posOffset>5909310</wp:posOffset>
              </wp:positionH>
              <wp:positionV relativeFrom="paragraph">
                <wp:posOffset>-3206115</wp:posOffset>
              </wp:positionV>
              <wp:extent cx="660400" cy="660400"/>
              <wp:effectExtent l="0" t="0" r="25400" b="25400"/>
              <wp:wrapNone/>
              <wp:docPr id="6" name="Tekstboks 6"/>
              <wp:cNvGraphicFramePr/>
              <a:graphic xmlns:a="http://schemas.openxmlformats.org/drawingml/2006/main">
                <a:graphicData uri="http://schemas.microsoft.com/office/word/2010/wordprocessingShape">
                  <wps:wsp>
                    <wps:cNvSpPr txBox="1"/>
                    <wps:spPr>
                      <a:xfrm>
                        <a:off x="0" y="0"/>
                        <a:ext cx="660400" cy="660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A05E50" w14:textId="77777777" w:rsidR="00F6674E" w:rsidRDefault="00000000" w:rsidP="00F6674E">
                          <w:r>
                            <w:fldChar w:fldCharType="begin"/>
                          </w:r>
                          <w:r>
                            <w:instrText xml:space="preserve"> MERGEFIELD Image:DataMatrix </w:instrText>
                          </w:r>
                          <w:r>
                            <w:fldChar w:fldCharType="separate"/>
                          </w:r>
                          <w:r w:rsidR="0087037D">
                            <w:rPr>
                              <w:noProof/>
                            </w:rPr>
                            <w:t>«Image:DataMatrix»</w:t>
                          </w:r>
                          <w:r>
                            <w:fldChar w:fldCharType="end"/>
                          </w:r>
                        </w:p>
                        <w:p w14:paraId="644EF3AF" w14:textId="77777777" w:rsidR="00D34677" w:rsidRDefault="00D34677"/>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53017419" id="Tekstboks 6" o:spid="_x0000_s1031" type="#_x0000_t202" style="position:absolute;margin-left:465.3pt;margin-top:-252.45pt;width:52pt;height:52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" filled="f" strokeweight=".5pt">
              <v:textbox>
                <w:txbxContent>
                  <w:p w14:paraId="35A05E50" w14:textId="77777777" w:rsidR="00F6674E" w:rsidRDefault="00000000" w:rsidP="00F6674E">
                    <w:r>
                      <w:fldChar w:fldCharType="begin"/>
                    </w:r>
                    <w:r>
                      <w:instrText xml:space="preserve"> MERGEFIELD Image:DataMatrix </w:instrText>
                    </w:r>
                    <w:r>
                      <w:fldChar w:fldCharType="separate"/>
                    </w:r>
                    <w:r w:rsidR="0087037D">
                      <w:rPr>
                        <w:noProof/>
                      </w:rPr>
                      <w:t>«Image:DataMatrix»</w:t>
                    </w:r>
                    <w:r>
                      <w:fldChar w:fldCharType="end"/>
                    </w:r>
                  </w:p>
                  <w:p w14:paraId="644EF3AF" w14:textId="77777777" w:rsidR="00D34677" w:rsidRDefault="00D3467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30550" w14:textId="77777777" w:rsidR="001E42B4" w:rsidRDefault="001E42B4">
      <w:pPr>
        <w:spacing w:line="240" w:lineRule="auto"/>
      </w:pPr>
      <w:r>
        <w:separator/>
      </w:r>
    </w:p>
  </w:footnote>
  <w:footnote w:type="continuationSeparator" w:id="0">
    <w:p w14:paraId="4B71AFCD" w14:textId="77777777" w:rsidR="001E42B4" w:rsidRDefault="001E42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B127A" w14:textId="77777777" w:rsidR="006238A1" w:rsidRDefault="006238A1">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E45DB" w14:textId="77777777" w:rsidR="008726FA" w:rsidRDefault="00000000" w:rsidP="00A10576">
    <w:pPr>
      <w:tabs>
        <w:tab w:val="left" w:pos="4619"/>
      </w:tabs>
      <w:ind w:left="1304"/>
    </w:pPr>
    <w:r>
      <w:tab/>
    </w:r>
    <w:r>
      <w:rPr>
        <w:noProof/>
      </w:rPr>
      <w:drawing>
        <wp:anchor distT="0" distB="0" distL="114300" distR="114300" simplePos="0" relativeHeight="251657728" behindDoc="0" locked="1" layoutInCell="1" allowOverlap="1" wp14:anchorId="11C0AC27" wp14:editId="27991C07">
          <wp:simplePos x="0" y="0"/>
          <wp:positionH relativeFrom="rightMargin">
            <wp:posOffset>-897255</wp:posOffset>
          </wp:positionH>
          <wp:positionV relativeFrom="page">
            <wp:posOffset>463550</wp:posOffset>
          </wp:positionV>
          <wp:extent cx="2599055" cy="215900"/>
          <wp:effectExtent l="0" t="0" r="0" b="0"/>
          <wp:wrapNone/>
          <wp:docPr id="667400843" name="Billede 6674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0843" name="Billed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99055" cy="215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7079" w14:textId="77777777" w:rsidR="00F552C8" w:rsidRPr="002A4687" w:rsidRDefault="00000000" w:rsidP="003F048F">
    <w:pPr>
      <w:tabs>
        <w:tab w:val="left" w:pos="4619"/>
      </w:tabs>
      <w:ind w:left="1304"/>
    </w:pPr>
    <w:r>
      <w:rPr>
        <w:noProof/>
      </w:rPr>
      <w:drawing>
        <wp:anchor distT="0" distB="0" distL="114300" distR="114300" simplePos="0" relativeHeight="251655680" behindDoc="0" locked="1" layoutInCell="1" allowOverlap="1" wp14:anchorId="343780FA" wp14:editId="505BC3C5">
          <wp:simplePos x="0" y="0"/>
          <wp:positionH relativeFrom="rightMargin">
            <wp:posOffset>-942340</wp:posOffset>
          </wp:positionH>
          <wp:positionV relativeFrom="page">
            <wp:posOffset>473075</wp:posOffset>
          </wp:positionV>
          <wp:extent cx="2599055" cy="215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99055" cy="215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FFE5A6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97E24E34"/>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04281530"/>
    <w:multiLevelType w:val="multilevel"/>
    <w:tmpl w:val="5672D70A"/>
    <w:styleLink w:val="TypografiPunkttegnSymbolsymbolVenstre063cmHngende06"/>
    <w:lvl w:ilvl="0">
      <w:start w:val="1"/>
      <w:numFmt w:val="bullet"/>
      <w:lvlText w:val=""/>
      <w:lvlJc w:val="left"/>
      <w:pPr>
        <w:ind w:left="360" w:hanging="360"/>
      </w:pPr>
      <w:rPr>
        <w:rFonts w:ascii="Symbol" w:hAnsi="Symbol"/>
        <w:color w:val="00000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D2317A"/>
    <w:multiLevelType w:val="hybridMultilevel"/>
    <w:tmpl w:val="71008ACE"/>
    <w:lvl w:ilvl="0" w:tplc="793EB8A0">
      <w:start w:val="1"/>
      <w:numFmt w:val="bullet"/>
      <w:lvlText w:val=""/>
      <w:lvlJc w:val="left"/>
      <w:pPr>
        <w:ind w:left="360" w:hanging="360"/>
      </w:pPr>
      <w:rPr>
        <w:rFonts w:ascii="Symbol" w:hAnsi="Symbol" w:hint="default"/>
      </w:rPr>
    </w:lvl>
    <w:lvl w:ilvl="1" w:tplc="8736CB6E" w:tentative="1">
      <w:start w:val="1"/>
      <w:numFmt w:val="bullet"/>
      <w:lvlText w:val="o"/>
      <w:lvlJc w:val="left"/>
      <w:pPr>
        <w:ind w:left="1080" w:hanging="360"/>
      </w:pPr>
      <w:rPr>
        <w:rFonts w:ascii="Courier New" w:hAnsi="Courier New" w:cs="Courier New" w:hint="default"/>
      </w:rPr>
    </w:lvl>
    <w:lvl w:ilvl="2" w:tplc="F3D01C4C" w:tentative="1">
      <w:start w:val="1"/>
      <w:numFmt w:val="bullet"/>
      <w:lvlText w:val=""/>
      <w:lvlJc w:val="left"/>
      <w:pPr>
        <w:ind w:left="1800" w:hanging="360"/>
      </w:pPr>
      <w:rPr>
        <w:rFonts w:ascii="Wingdings" w:hAnsi="Wingdings" w:hint="default"/>
      </w:rPr>
    </w:lvl>
    <w:lvl w:ilvl="3" w:tplc="EC5E87B6" w:tentative="1">
      <w:start w:val="1"/>
      <w:numFmt w:val="bullet"/>
      <w:lvlText w:val=""/>
      <w:lvlJc w:val="left"/>
      <w:pPr>
        <w:ind w:left="2520" w:hanging="360"/>
      </w:pPr>
      <w:rPr>
        <w:rFonts w:ascii="Symbol" w:hAnsi="Symbol" w:hint="default"/>
      </w:rPr>
    </w:lvl>
    <w:lvl w:ilvl="4" w:tplc="D584C7A6" w:tentative="1">
      <w:start w:val="1"/>
      <w:numFmt w:val="bullet"/>
      <w:lvlText w:val="o"/>
      <w:lvlJc w:val="left"/>
      <w:pPr>
        <w:ind w:left="3240" w:hanging="360"/>
      </w:pPr>
      <w:rPr>
        <w:rFonts w:ascii="Courier New" w:hAnsi="Courier New" w:cs="Courier New" w:hint="default"/>
      </w:rPr>
    </w:lvl>
    <w:lvl w:ilvl="5" w:tplc="C7CEC45A" w:tentative="1">
      <w:start w:val="1"/>
      <w:numFmt w:val="bullet"/>
      <w:lvlText w:val=""/>
      <w:lvlJc w:val="left"/>
      <w:pPr>
        <w:ind w:left="3960" w:hanging="360"/>
      </w:pPr>
      <w:rPr>
        <w:rFonts w:ascii="Wingdings" w:hAnsi="Wingdings" w:hint="default"/>
      </w:rPr>
    </w:lvl>
    <w:lvl w:ilvl="6" w:tplc="58960570" w:tentative="1">
      <w:start w:val="1"/>
      <w:numFmt w:val="bullet"/>
      <w:lvlText w:val=""/>
      <w:lvlJc w:val="left"/>
      <w:pPr>
        <w:ind w:left="4680" w:hanging="360"/>
      </w:pPr>
      <w:rPr>
        <w:rFonts w:ascii="Symbol" w:hAnsi="Symbol" w:hint="default"/>
      </w:rPr>
    </w:lvl>
    <w:lvl w:ilvl="7" w:tplc="1506DFF4" w:tentative="1">
      <w:start w:val="1"/>
      <w:numFmt w:val="bullet"/>
      <w:lvlText w:val="o"/>
      <w:lvlJc w:val="left"/>
      <w:pPr>
        <w:ind w:left="5400" w:hanging="360"/>
      </w:pPr>
      <w:rPr>
        <w:rFonts w:ascii="Courier New" w:hAnsi="Courier New" w:cs="Courier New" w:hint="default"/>
      </w:rPr>
    </w:lvl>
    <w:lvl w:ilvl="8" w:tplc="2E6C35DA" w:tentative="1">
      <w:start w:val="1"/>
      <w:numFmt w:val="bullet"/>
      <w:lvlText w:val=""/>
      <w:lvlJc w:val="left"/>
      <w:pPr>
        <w:ind w:left="6120" w:hanging="360"/>
      </w:pPr>
      <w:rPr>
        <w:rFonts w:ascii="Wingdings" w:hAnsi="Wingdings" w:hint="default"/>
      </w:rPr>
    </w:lvl>
  </w:abstractNum>
  <w:abstractNum w:abstractNumId="4" w15:restartNumberingAfterBreak="0">
    <w:nsid w:val="2496388B"/>
    <w:multiLevelType w:val="hybridMultilevel"/>
    <w:tmpl w:val="717C1B2A"/>
    <w:lvl w:ilvl="0" w:tplc="AE72D564">
      <w:start w:val="1"/>
      <w:numFmt w:val="decimal"/>
      <w:pStyle w:val="Talopstilling"/>
      <w:lvlText w:val="%1."/>
      <w:lvlJc w:val="left"/>
      <w:pPr>
        <w:ind w:left="360" w:hanging="360"/>
      </w:pPr>
    </w:lvl>
    <w:lvl w:ilvl="1" w:tplc="048227E4" w:tentative="1">
      <w:start w:val="1"/>
      <w:numFmt w:val="lowerLetter"/>
      <w:lvlText w:val="%2."/>
      <w:lvlJc w:val="left"/>
      <w:pPr>
        <w:ind w:left="1080" w:hanging="360"/>
      </w:pPr>
    </w:lvl>
    <w:lvl w:ilvl="2" w:tplc="A89E2C04" w:tentative="1">
      <w:start w:val="1"/>
      <w:numFmt w:val="lowerRoman"/>
      <w:lvlText w:val="%3."/>
      <w:lvlJc w:val="right"/>
      <w:pPr>
        <w:ind w:left="1800" w:hanging="180"/>
      </w:pPr>
    </w:lvl>
    <w:lvl w:ilvl="3" w:tplc="19ECF224" w:tentative="1">
      <w:start w:val="1"/>
      <w:numFmt w:val="decimal"/>
      <w:lvlText w:val="%4."/>
      <w:lvlJc w:val="left"/>
      <w:pPr>
        <w:ind w:left="2520" w:hanging="360"/>
      </w:pPr>
    </w:lvl>
    <w:lvl w:ilvl="4" w:tplc="D242B002" w:tentative="1">
      <w:start w:val="1"/>
      <w:numFmt w:val="lowerLetter"/>
      <w:lvlText w:val="%5."/>
      <w:lvlJc w:val="left"/>
      <w:pPr>
        <w:ind w:left="3240" w:hanging="360"/>
      </w:pPr>
    </w:lvl>
    <w:lvl w:ilvl="5" w:tplc="E4C2AA9A" w:tentative="1">
      <w:start w:val="1"/>
      <w:numFmt w:val="lowerRoman"/>
      <w:lvlText w:val="%6."/>
      <w:lvlJc w:val="right"/>
      <w:pPr>
        <w:ind w:left="3960" w:hanging="180"/>
      </w:pPr>
    </w:lvl>
    <w:lvl w:ilvl="6" w:tplc="8708E55C" w:tentative="1">
      <w:start w:val="1"/>
      <w:numFmt w:val="decimal"/>
      <w:lvlText w:val="%7."/>
      <w:lvlJc w:val="left"/>
      <w:pPr>
        <w:ind w:left="4680" w:hanging="360"/>
      </w:pPr>
    </w:lvl>
    <w:lvl w:ilvl="7" w:tplc="9F588B2C" w:tentative="1">
      <w:start w:val="1"/>
      <w:numFmt w:val="lowerLetter"/>
      <w:lvlText w:val="%8."/>
      <w:lvlJc w:val="left"/>
      <w:pPr>
        <w:ind w:left="5400" w:hanging="360"/>
      </w:pPr>
    </w:lvl>
    <w:lvl w:ilvl="8" w:tplc="931ACC8A" w:tentative="1">
      <w:start w:val="1"/>
      <w:numFmt w:val="lowerRoman"/>
      <w:lvlText w:val="%9."/>
      <w:lvlJc w:val="right"/>
      <w:pPr>
        <w:ind w:left="6120" w:hanging="180"/>
      </w:pPr>
    </w:lvl>
  </w:abstractNum>
  <w:abstractNum w:abstractNumId="5" w15:restartNumberingAfterBreak="0">
    <w:nsid w:val="3F8F112E"/>
    <w:multiLevelType w:val="multilevel"/>
    <w:tmpl w:val="69E85DE8"/>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20716E7"/>
    <w:multiLevelType w:val="multilevel"/>
    <w:tmpl w:val="0406001D"/>
    <w:styleLink w:val="Typografi1"/>
    <w:lvl w:ilvl="0">
      <w:start w:val="1"/>
      <w:numFmt w:val="bullet"/>
      <w:lvlText w:val=""/>
      <w:lvlJc w:val="left"/>
      <w:pPr>
        <w:ind w:left="360" w:hanging="360"/>
      </w:pPr>
      <w:rPr>
        <w:rFonts w:ascii="Symbol" w:hAnsi="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8AE462D"/>
    <w:multiLevelType w:val="multilevel"/>
    <w:tmpl w:val="5672D70A"/>
    <w:lvl w:ilvl="0">
      <w:start w:val="1"/>
      <w:numFmt w:val="bullet"/>
      <w:lvlText w:val=""/>
      <w:lvlJc w:val="left"/>
      <w:pPr>
        <w:ind w:left="360" w:hanging="360"/>
      </w:pPr>
      <w:rPr>
        <w:rFonts w:ascii="Symbol" w:hAnsi="Symbol"/>
        <w:color w:val="00000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3B96B29"/>
    <w:multiLevelType w:val="multilevel"/>
    <w:tmpl w:val="0406001D"/>
    <w:lvl w:ilvl="0">
      <w:start w:val="1"/>
      <w:numFmt w:val="bullet"/>
      <w:lvlText w:val=""/>
      <w:lvlJc w:val="left"/>
      <w:pPr>
        <w:ind w:left="360" w:hanging="360"/>
      </w:pPr>
      <w:rPr>
        <w:rFonts w:ascii="Symbol" w:hAnsi="Symbo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586000A"/>
    <w:multiLevelType w:val="hybridMultilevel"/>
    <w:tmpl w:val="38CC771E"/>
    <w:lvl w:ilvl="0" w:tplc="206645A6">
      <w:start w:val="1"/>
      <w:numFmt w:val="bullet"/>
      <w:pStyle w:val="Listeafsnit"/>
      <w:lvlText w:val=""/>
      <w:lvlJc w:val="left"/>
      <w:pPr>
        <w:ind w:left="720" w:hanging="360"/>
      </w:pPr>
      <w:rPr>
        <w:rFonts w:ascii="Symbol" w:hAnsi="Symbol" w:hint="default"/>
      </w:rPr>
    </w:lvl>
    <w:lvl w:ilvl="1" w:tplc="5A36625E" w:tentative="1">
      <w:start w:val="1"/>
      <w:numFmt w:val="bullet"/>
      <w:lvlText w:val="o"/>
      <w:lvlJc w:val="left"/>
      <w:pPr>
        <w:ind w:left="1440" w:hanging="360"/>
      </w:pPr>
      <w:rPr>
        <w:rFonts w:ascii="Courier New" w:hAnsi="Courier New" w:cs="Courier New" w:hint="default"/>
      </w:rPr>
    </w:lvl>
    <w:lvl w:ilvl="2" w:tplc="2DE040CA" w:tentative="1">
      <w:start w:val="1"/>
      <w:numFmt w:val="bullet"/>
      <w:lvlText w:val=""/>
      <w:lvlJc w:val="left"/>
      <w:pPr>
        <w:ind w:left="2160" w:hanging="360"/>
      </w:pPr>
      <w:rPr>
        <w:rFonts w:ascii="Wingdings" w:hAnsi="Wingdings" w:hint="default"/>
      </w:rPr>
    </w:lvl>
    <w:lvl w:ilvl="3" w:tplc="0068D804" w:tentative="1">
      <w:start w:val="1"/>
      <w:numFmt w:val="bullet"/>
      <w:lvlText w:val=""/>
      <w:lvlJc w:val="left"/>
      <w:pPr>
        <w:ind w:left="2880" w:hanging="360"/>
      </w:pPr>
      <w:rPr>
        <w:rFonts w:ascii="Symbol" w:hAnsi="Symbol" w:hint="default"/>
      </w:rPr>
    </w:lvl>
    <w:lvl w:ilvl="4" w:tplc="D1622768" w:tentative="1">
      <w:start w:val="1"/>
      <w:numFmt w:val="bullet"/>
      <w:lvlText w:val="o"/>
      <w:lvlJc w:val="left"/>
      <w:pPr>
        <w:ind w:left="3600" w:hanging="360"/>
      </w:pPr>
      <w:rPr>
        <w:rFonts w:ascii="Courier New" w:hAnsi="Courier New" w:cs="Courier New" w:hint="default"/>
      </w:rPr>
    </w:lvl>
    <w:lvl w:ilvl="5" w:tplc="059A57B0" w:tentative="1">
      <w:start w:val="1"/>
      <w:numFmt w:val="bullet"/>
      <w:lvlText w:val=""/>
      <w:lvlJc w:val="left"/>
      <w:pPr>
        <w:ind w:left="4320" w:hanging="360"/>
      </w:pPr>
      <w:rPr>
        <w:rFonts w:ascii="Wingdings" w:hAnsi="Wingdings" w:hint="default"/>
      </w:rPr>
    </w:lvl>
    <w:lvl w:ilvl="6" w:tplc="7222DCBA" w:tentative="1">
      <w:start w:val="1"/>
      <w:numFmt w:val="bullet"/>
      <w:lvlText w:val=""/>
      <w:lvlJc w:val="left"/>
      <w:pPr>
        <w:ind w:left="5040" w:hanging="360"/>
      </w:pPr>
      <w:rPr>
        <w:rFonts w:ascii="Symbol" w:hAnsi="Symbol" w:hint="default"/>
      </w:rPr>
    </w:lvl>
    <w:lvl w:ilvl="7" w:tplc="4FD2A902" w:tentative="1">
      <w:start w:val="1"/>
      <w:numFmt w:val="bullet"/>
      <w:lvlText w:val="o"/>
      <w:lvlJc w:val="left"/>
      <w:pPr>
        <w:ind w:left="5760" w:hanging="360"/>
      </w:pPr>
      <w:rPr>
        <w:rFonts w:ascii="Courier New" w:hAnsi="Courier New" w:cs="Courier New" w:hint="default"/>
      </w:rPr>
    </w:lvl>
    <w:lvl w:ilvl="8" w:tplc="2AA42B32" w:tentative="1">
      <w:start w:val="1"/>
      <w:numFmt w:val="bullet"/>
      <w:lvlText w:val=""/>
      <w:lvlJc w:val="left"/>
      <w:pPr>
        <w:ind w:left="6480" w:hanging="360"/>
      </w:pPr>
      <w:rPr>
        <w:rFonts w:ascii="Wingdings" w:hAnsi="Wingdings" w:hint="default"/>
      </w:rPr>
    </w:lvl>
  </w:abstractNum>
  <w:abstractNum w:abstractNumId="10" w15:restartNumberingAfterBreak="0">
    <w:nsid w:val="6E7312F7"/>
    <w:multiLevelType w:val="multilevel"/>
    <w:tmpl w:val="65E456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74DE361D"/>
    <w:multiLevelType w:val="hybridMultilevel"/>
    <w:tmpl w:val="4AE80E2C"/>
    <w:lvl w:ilvl="0" w:tplc="84426674">
      <w:start w:val="1"/>
      <w:numFmt w:val="bullet"/>
      <w:lvlText w:val=""/>
      <w:lvlJc w:val="left"/>
      <w:pPr>
        <w:ind w:left="720" w:hanging="360"/>
      </w:pPr>
      <w:rPr>
        <w:rFonts w:ascii="Symbol" w:hAnsi="Symbol" w:hint="default"/>
      </w:rPr>
    </w:lvl>
    <w:lvl w:ilvl="1" w:tplc="D7C8C970" w:tentative="1">
      <w:start w:val="1"/>
      <w:numFmt w:val="bullet"/>
      <w:lvlText w:val="o"/>
      <w:lvlJc w:val="left"/>
      <w:pPr>
        <w:ind w:left="1440" w:hanging="360"/>
      </w:pPr>
      <w:rPr>
        <w:rFonts w:ascii="Courier New" w:hAnsi="Courier New" w:cs="Courier New" w:hint="default"/>
      </w:rPr>
    </w:lvl>
    <w:lvl w:ilvl="2" w:tplc="4D004DBE" w:tentative="1">
      <w:start w:val="1"/>
      <w:numFmt w:val="bullet"/>
      <w:lvlText w:val=""/>
      <w:lvlJc w:val="left"/>
      <w:pPr>
        <w:ind w:left="2160" w:hanging="360"/>
      </w:pPr>
      <w:rPr>
        <w:rFonts w:ascii="Wingdings" w:hAnsi="Wingdings" w:hint="default"/>
      </w:rPr>
    </w:lvl>
    <w:lvl w:ilvl="3" w:tplc="FE269D10" w:tentative="1">
      <w:start w:val="1"/>
      <w:numFmt w:val="bullet"/>
      <w:lvlText w:val=""/>
      <w:lvlJc w:val="left"/>
      <w:pPr>
        <w:ind w:left="2880" w:hanging="360"/>
      </w:pPr>
      <w:rPr>
        <w:rFonts w:ascii="Symbol" w:hAnsi="Symbol" w:hint="default"/>
      </w:rPr>
    </w:lvl>
    <w:lvl w:ilvl="4" w:tplc="12744D62" w:tentative="1">
      <w:start w:val="1"/>
      <w:numFmt w:val="bullet"/>
      <w:lvlText w:val="o"/>
      <w:lvlJc w:val="left"/>
      <w:pPr>
        <w:ind w:left="3600" w:hanging="360"/>
      </w:pPr>
      <w:rPr>
        <w:rFonts w:ascii="Courier New" w:hAnsi="Courier New" w:cs="Courier New" w:hint="default"/>
      </w:rPr>
    </w:lvl>
    <w:lvl w:ilvl="5" w:tplc="0226C7D2" w:tentative="1">
      <w:start w:val="1"/>
      <w:numFmt w:val="bullet"/>
      <w:lvlText w:val=""/>
      <w:lvlJc w:val="left"/>
      <w:pPr>
        <w:ind w:left="4320" w:hanging="360"/>
      </w:pPr>
      <w:rPr>
        <w:rFonts w:ascii="Wingdings" w:hAnsi="Wingdings" w:hint="default"/>
      </w:rPr>
    </w:lvl>
    <w:lvl w:ilvl="6" w:tplc="79703528" w:tentative="1">
      <w:start w:val="1"/>
      <w:numFmt w:val="bullet"/>
      <w:lvlText w:val=""/>
      <w:lvlJc w:val="left"/>
      <w:pPr>
        <w:ind w:left="5040" w:hanging="360"/>
      </w:pPr>
      <w:rPr>
        <w:rFonts w:ascii="Symbol" w:hAnsi="Symbol" w:hint="default"/>
      </w:rPr>
    </w:lvl>
    <w:lvl w:ilvl="7" w:tplc="A57E5FD2" w:tentative="1">
      <w:start w:val="1"/>
      <w:numFmt w:val="bullet"/>
      <w:lvlText w:val="o"/>
      <w:lvlJc w:val="left"/>
      <w:pPr>
        <w:ind w:left="5760" w:hanging="360"/>
      </w:pPr>
      <w:rPr>
        <w:rFonts w:ascii="Courier New" w:hAnsi="Courier New" w:cs="Courier New" w:hint="default"/>
      </w:rPr>
    </w:lvl>
    <w:lvl w:ilvl="8" w:tplc="716A8AEC" w:tentative="1">
      <w:start w:val="1"/>
      <w:numFmt w:val="bullet"/>
      <w:lvlText w:val=""/>
      <w:lvlJc w:val="left"/>
      <w:pPr>
        <w:ind w:left="6480" w:hanging="360"/>
      </w:pPr>
      <w:rPr>
        <w:rFonts w:ascii="Wingdings" w:hAnsi="Wingdings" w:hint="default"/>
      </w:rPr>
    </w:lvl>
  </w:abstractNum>
  <w:num w:numId="1" w16cid:durableId="781651219">
    <w:abstractNumId w:val="1"/>
  </w:num>
  <w:num w:numId="2" w16cid:durableId="1280184655">
    <w:abstractNumId w:val="7"/>
  </w:num>
  <w:num w:numId="3" w16cid:durableId="1074819329">
    <w:abstractNumId w:val="3"/>
  </w:num>
  <w:num w:numId="4" w16cid:durableId="1708987109">
    <w:abstractNumId w:val="8"/>
  </w:num>
  <w:num w:numId="5" w16cid:durableId="1957254865">
    <w:abstractNumId w:val="4"/>
  </w:num>
  <w:num w:numId="6" w16cid:durableId="1448892139">
    <w:abstractNumId w:val="0"/>
  </w:num>
  <w:num w:numId="7" w16cid:durableId="1218249939">
    <w:abstractNumId w:val="10"/>
  </w:num>
  <w:num w:numId="8" w16cid:durableId="2035036198">
    <w:abstractNumId w:val="3"/>
  </w:num>
  <w:num w:numId="9" w16cid:durableId="1099065638">
    <w:abstractNumId w:val="3"/>
  </w:num>
  <w:num w:numId="10" w16cid:durableId="635451159">
    <w:abstractNumId w:val="1"/>
  </w:num>
  <w:num w:numId="11" w16cid:durableId="1055278951">
    <w:abstractNumId w:val="0"/>
  </w:num>
  <w:num w:numId="12" w16cid:durableId="1055858511">
    <w:abstractNumId w:val="1"/>
  </w:num>
  <w:num w:numId="13" w16cid:durableId="1830556142">
    <w:abstractNumId w:val="4"/>
  </w:num>
  <w:num w:numId="14" w16cid:durableId="579290184">
    <w:abstractNumId w:val="7"/>
  </w:num>
  <w:num w:numId="15" w16cid:durableId="1591541939">
    <w:abstractNumId w:val="8"/>
  </w:num>
  <w:num w:numId="16" w16cid:durableId="1293287831">
    <w:abstractNumId w:val="5"/>
  </w:num>
  <w:num w:numId="17" w16cid:durableId="1749227715">
    <w:abstractNumId w:val="5"/>
  </w:num>
  <w:num w:numId="18" w16cid:durableId="2123377925">
    <w:abstractNumId w:val="1"/>
  </w:num>
  <w:num w:numId="19" w16cid:durableId="1060052157">
    <w:abstractNumId w:val="1"/>
  </w:num>
  <w:num w:numId="20" w16cid:durableId="322053962">
    <w:abstractNumId w:val="0"/>
  </w:num>
  <w:num w:numId="21" w16cid:durableId="607928938">
    <w:abstractNumId w:val="0"/>
  </w:num>
  <w:num w:numId="22" w16cid:durableId="1607078166">
    <w:abstractNumId w:val="1"/>
  </w:num>
  <w:num w:numId="23" w16cid:durableId="1252929010">
    <w:abstractNumId w:val="4"/>
  </w:num>
  <w:num w:numId="24" w16cid:durableId="615062357">
    <w:abstractNumId w:val="2"/>
  </w:num>
  <w:num w:numId="25" w16cid:durableId="2133474795">
    <w:abstractNumId w:val="6"/>
  </w:num>
  <w:num w:numId="26" w16cid:durableId="294483504">
    <w:abstractNumId w:val="9"/>
  </w:num>
  <w:num w:numId="27" w16cid:durableId="212684377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saveSubsetFonts/>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37D"/>
    <w:rsid w:val="00006054"/>
    <w:rsid w:val="000066E1"/>
    <w:rsid w:val="00013A0E"/>
    <w:rsid w:val="00013D8C"/>
    <w:rsid w:val="00020DA6"/>
    <w:rsid w:val="00021EC4"/>
    <w:rsid w:val="0002609D"/>
    <w:rsid w:val="00030175"/>
    <w:rsid w:val="0003360B"/>
    <w:rsid w:val="000362BA"/>
    <w:rsid w:val="0003777C"/>
    <w:rsid w:val="00037BB8"/>
    <w:rsid w:val="000432B5"/>
    <w:rsid w:val="00054A9D"/>
    <w:rsid w:val="00056BCD"/>
    <w:rsid w:val="000619C4"/>
    <w:rsid w:val="0006418A"/>
    <w:rsid w:val="00070894"/>
    <w:rsid w:val="0007122D"/>
    <w:rsid w:val="00072F50"/>
    <w:rsid w:val="00077B78"/>
    <w:rsid w:val="00077DEB"/>
    <w:rsid w:val="000B0BB5"/>
    <w:rsid w:val="000B1626"/>
    <w:rsid w:val="000B2463"/>
    <w:rsid w:val="000B298D"/>
    <w:rsid w:val="000C0F65"/>
    <w:rsid w:val="000C65AC"/>
    <w:rsid w:val="000C6AB9"/>
    <w:rsid w:val="000D527B"/>
    <w:rsid w:val="000E28EE"/>
    <w:rsid w:val="000E322D"/>
    <w:rsid w:val="000F1973"/>
    <w:rsid w:val="000F4788"/>
    <w:rsid w:val="000F7320"/>
    <w:rsid w:val="000F7844"/>
    <w:rsid w:val="00100070"/>
    <w:rsid w:val="00100C0E"/>
    <w:rsid w:val="00102D59"/>
    <w:rsid w:val="00111728"/>
    <w:rsid w:val="00122867"/>
    <w:rsid w:val="00125E7C"/>
    <w:rsid w:val="00133546"/>
    <w:rsid w:val="001419A5"/>
    <w:rsid w:val="00161E79"/>
    <w:rsid w:val="00176784"/>
    <w:rsid w:val="0018268C"/>
    <w:rsid w:val="00186789"/>
    <w:rsid w:val="001920EC"/>
    <w:rsid w:val="001950F0"/>
    <w:rsid w:val="001A79B3"/>
    <w:rsid w:val="001B0B01"/>
    <w:rsid w:val="001B18B8"/>
    <w:rsid w:val="001B4671"/>
    <w:rsid w:val="001B4801"/>
    <w:rsid w:val="001C6DB5"/>
    <w:rsid w:val="001E026F"/>
    <w:rsid w:val="001E42B4"/>
    <w:rsid w:val="001E5CC4"/>
    <w:rsid w:val="001F6671"/>
    <w:rsid w:val="00200083"/>
    <w:rsid w:val="0020706C"/>
    <w:rsid w:val="002207BD"/>
    <w:rsid w:val="00222055"/>
    <w:rsid w:val="00222754"/>
    <w:rsid w:val="00225AD0"/>
    <w:rsid w:val="00227D00"/>
    <w:rsid w:val="00236476"/>
    <w:rsid w:val="0024636B"/>
    <w:rsid w:val="00256359"/>
    <w:rsid w:val="002605D3"/>
    <w:rsid w:val="00267F74"/>
    <w:rsid w:val="00275F0F"/>
    <w:rsid w:val="00277F1E"/>
    <w:rsid w:val="002931C3"/>
    <w:rsid w:val="002A2576"/>
    <w:rsid w:val="002A4687"/>
    <w:rsid w:val="002C3624"/>
    <w:rsid w:val="002C6DC3"/>
    <w:rsid w:val="002D671C"/>
    <w:rsid w:val="002E166C"/>
    <w:rsid w:val="002E549C"/>
    <w:rsid w:val="002E5E44"/>
    <w:rsid w:val="002F17D5"/>
    <w:rsid w:val="002F41FF"/>
    <w:rsid w:val="002F4C38"/>
    <w:rsid w:val="00303ABC"/>
    <w:rsid w:val="00320A38"/>
    <w:rsid w:val="0032293C"/>
    <w:rsid w:val="00331D05"/>
    <w:rsid w:val="00334F83"/>
    <w:rsid w:val="003375F1"/>
    <w:rsid w:val="00354AF6"/>
    <w:rsid w:val="0035767D"/>
    <w:rsid w:val="00367310"/>
    <w:rsid w:val="00376CDB"/>
    <w:rsid w:val="00387AD1"/>
    <w:rsid w:val="00393AAF"/>
    <w:rsid w:val="00394478"/>
    <w:rsid w:val="003A2E0A"/>
    <w:rsid w:val="003A47F2"/>
    <w:rsid w:val="003A6054"/>
    <w:rsid w:val="003A6A59"/>
    <w:rsid w:val="003B1DFF"/>
    <w:rsid w:val="003E1966"/>
    <w:rsid w:val="003E30D2"/>
    <w:rsid w:val="003F048F"/>
    <w:rsid w:val="003F1A9C"/>
    <w:rsid w:val="003F4CB7"/>
    <w:rsid w:val="004025A0"/>
    <w:rsid w:val="00404562"/>
    <w:rsid w:val="00412AEF"/>
    <w:rsid w:val="00425CBC"/>
    <w:rsid w:val="00426FAC"/>
    <w:rsid w:val="00427FCD"/>
    <w:rsid w:val="0043056E"/>
    <w:rsid w:val="00440643"/>
    <w:rsid w:val="00444A67"/>
    <w:rsid w:val="0044509C"/>
    <w:rsid w:val="004455FC"/>
    <w:rsid w:val="0044790D"/>
    <w:rsid w:val="00457363"/>
    <w:rsid w:val="00457CE1"/>
    <w:rsid w:val="00467969"/>
    <w:rsid w:val="0047134E"/>
    <w:rsid w:val="00486DBC"/>
    <w:rsid w:val="00486EF2"/>
    <w:rsid w:val="004A7BEE"/>
    <w:rsid w:val="004B1BE5"/>
    <w:rsid w:val="004B51F7"/>
    <w:rsid w:val="004B79D1"/>
    <w:rsid w:val="004C4C84"/>
    <w:rsid w:val="004D1BDC"/>
    <w:rsid w:val="004F0EB0"/>
    <w:rsid w:val="004F777A"/>
    <w:rsid w:val="005103E2"/>
    <w:rsid w:val="005144B4"/>
    <w:rsid w:val="005151F6"/>
    <w:rsid w:val="0051588E"/>
    <w:rsid w:val="0051680A"/>
    <w:rsid w:val="00520CFD"/>
    <w:rsid w:val="00525849"/>
    <w:rsid w:val="00527430"/>
    <w:rsid w:val="00531936"/>
    <w:rsid w:val="00540A82"/>
    <w:rsid w:val="00545F4F"/>
    <w:rsid w:val="00547346"/>
    <w:rsid w:val="00557802"/>
    <w:rsid w:val="00571075"/>
    <w:rsid w:val="0057541E"/>
    <w:rsid w:val="0057547F"/>
    <w:rsid w:val="00575F8C"/>
    <w:rsid w:val="00580D36"/>
    <w:rsid w:val="005838C5"/>
    <w:rsid w:val="00587014"/>
    <w:rsid w:val="00590DDA"/>
    <w:rsid w:val="005911C1"/>
    <w:rsid w:val="00591A0A"/>
    <w:rsid w:val="00594145"/>
    <w:rsid w:val="00597289"/>
    <w:rsid w:val="005A025A"/>
    <w:rsid w:val="005A435C"/>
    <w:rsid w:val="005A686B"/>
    <w:rsid w:val="005B6D14"/>
    <w:rsid w:val="005B7E4A"/>
    <w:rsid w:val="005C3614"/>
    <w:rsid w:val="005C7256"/>
    <w:rsid w:val="005C729E"/>
    <w:rsid w:val="005C7B08"/>
    <w:rsid w:val="005E66D3"/>
    <w:rsid w:val="005F7424"/>
    <w:rsid w:val="00600DD0"/>
    <w:rsid w:val="0060639B"/>
    <w:rsid w:val="0061101E"/>
    <w:rsid w:val="00613BDA"/>
    <w:rsid w:val="006238A1"/>
    <w:rsid w:val="00625E45"/>
    <w:rsid w:val="00627FDF"/>
    <w:rsid w:val="00630886"/>
    <w:rsid w:val="006324DC"/>
    <w:rsid w:val="006418EF"/>
    <w:rsid w:val="00643A86"/>
    <w:rsid w:val="0065001D"/>
    <w:rsid w:val="006504CB"/>
    <w:rsid w:val="00651E7E"/>
    <w:rsid w:val="00653818"/>
    <w:rsid w:val="006613E1"/>
    <w:rsid w:val="006624F8"/>
    <w:rsid w:val="00664A7D"/>
    <w:rsid w:val="00673606"/>
    <w:rsid w:val="006810CA"/>
    <w:rsid w:val="00690E20"/>
    <w:rsid w:val="00697308"/>
    <w:rsid w:val="006A07FD"/>
    <w:rsid w:val="006C48B1"/>
    <w:rsid w:val="006D1BFF"/>
    <w:rsid w:val="006D3AD9"/>
    <w:rsid w:val="006F179C"/>
    <w:rsid w:val="006F4D5A"/>
    <w:rsid w:val="006F6CB3"/>
    <w:rsid w:val="007020F0"/>
    <w:rsid w:val="00703AB0"/>
    <w:rsid w:val="00712CE4"/>
    <w:rsid w:val="0071416B"/>
    <w:rsid w:val="00715781"/>
    <w:rsid w:val="007211CB"/>
    <w:rsid w:val="0073033E"/>
    <w:rsid w:val="007369A2"/>
    <w:rsid w:val="0073793E"/>
    <w:rsid w:val="00746471"/>
    <w:rsid w:val="0074751B"/>
    <w:rsid w:val="007475A5"/>
    <w:rsid w:val="007541D7"/>
    <w:rsid w:val="0076248F"/>
    <w:rsid w:val="007659F3"/>
    <w:rsid w:val="0077379F"/>
    <w:rsid w:val="007812DF"/>
    <w:rsid w:val="00781E80"/>
    <w:rsid w:val="00786A6A"/>
    <w:rsid w:val="007A1690"/>
    <w:rsid w:val="007A1AA6"/>
    <w:rsid w:val="007A2171"/>
    <w:rsid w:val="007A3B22"/>
    <w:rsid w:val="007A3D77"/>
    <w:rsid w:val="007A6AF2"/>
    <w:rsid w:val="007B466C"/>
    <w:rsid w:val="007B697B"/>
    <w:rsid w:val="007C0812"/>
    <w:rsid w:val="007C3CB3"/>
    <w:rsid w:val="007D0EEC"/>
    <w:rsid w:val="007D1D78"/>
    <w:rsid w:val="007D4D25"/>
    <w:rsid w:val="007D6713"/>
    <w:rsid w:val="007E2778"/>
    <w:rsid w:val="007E6A88"/>
    <w:rsid w:val="007F10AF"/>
    <w:rsid w:val="007F2E6B"/>
    <w:rsid w:val="007F4DFE"/>
    <w:rsid w:val="0081125A"/>
    <w:rsid w:val="0081756F"/>
    <w:rsid w:val="00830513"/>
    <w:rsid w:val="00835C19"/>
    <w:rsid w:val="00841017"/>
    <w:rsid w:val="00843924"/>
    <w:rsid w:val="0085337F"/>
    <w:rsid w:val="00856DA0"/>
    <w:rsid w:val="00861409"/>
    <w:rsid w:val="0087037D"/>
    <w:rsid w:val="008726FA"/>
    <w:rsid w:val="00885E30"/>
    <w:rsid w:val="00887772"/>
    <w:rsid w:val="00887932"/>
    <w:rsid w:val="00893D1C"/>
    <w:rsid w:val="008960EA"/>
    <w:rsid w:val="008A47DC"/>
    <w:rsid w:val="008A5319"/>
    <w:rsid w:val="008A5760"/>
    <w:rsid w:val="008B2AF5"/>
    <w:rsid w:val="008B4FE8"/>
    <w:rsid w:val="008C27BB"/>
    <w:rsid w:val="008C436E"/>
    <w:rsid w:val="008C6E2E"/>
    <w:rsid w:val="008E10D3"/>
    <w:rsid w:val="008E2971"/>
    <w:rsid w:val="008E2DF2"/>
    <w:rsid w:val="008E67CB"/>
    <w:rsid w:val="008E6AF8"/>
    <w:rsid w:val="008F0F84"/>
    <w:rsid w:val="008F6326"/>
    <w:rsid w:val="008F71F0"/>
    <w:rsid w:val="0090155D"/>
    <w:rsid w:val="00916371"/>
    <w:rsid w:val="00921421"/>
    <w:rsid w:val="009311AF"/>
    <w:rsid w:val="00931BC0"/>
    <w:rsid w:val="00947512"/>
    <w:rsid w:val="00950F59"/>
    <w:rsid w:val="00963EDD"/>
    <w:rsid w:val="00966D39"/>
    <w:rsid w:val="00971336"/>
    <w:rsid w:val="00972550"/>
    <w:rsid w:val="00972AD5"/>
    <w:rsid w:val="00973A21"/>
    <w:rsid w:val="00990684"/>
    <w:rsid w:val="009A2902"/>
    <w:rsid w:val="009A2B79"/>
    <w:rsid w:val="009A32AA"/>
    <w:rsid w:val="009A3EA3"/>
    <w:rsid w:val="009B49CB"/>
    <w:rsid w:val="009C19E1"/>
    <w:rsid w:val="009C2077"/>
    <w:rsid w:val="009C23AA"/>
    <w:rsid w:val="009D0803"/>
    <w:rsid w:val="009D2C35"/>
    <w:rsid w:val="009D3C0D"/>
    <w:rsid w:val="009D59CC"/>
    <w:rsid w:val="009E461C"/>
    <w:rsid w:val="009F06FB"/>
    <w:rsid w:val="00A0160B"/>
    <w:rsid w:val="00A047A1"/>
    <w:rsid w:val="00A10576"/>
    <w:rsid w:val="00A11754"/>
    <w:rsid w:val="00A306E2"/>
    <w:rsid w:val="00A31541"/>
    <w:rsid w:val="00A34726"/>
    <w:rsid w:val="00A37CF1"/>
    <w:rsid w:val="00A537DB"/>
    <w:rsid w:val="00A60D40"/>
    <w:rsid w:val="00A6449A"/>
    <w:rsid w:val="00A66C81"/>
    <w:rsid w:val="00A73EAB"/>
    <w:rsid w:val="00A76232"/>
    <w:rsid w:val="00A7707B"/>
    <w:rsid w:val="00A808FC"/>
    <w:rsid w:val="00A8095A"/>
    <w:rsid w:val="00A81639"/>
    <w:rsid w:val="00A861C9"/>
    <w:rsid w:val="00A90D58"/>
    <w:rsid w:val="00A92D5A"/>
    <w:rsid w:val="00A9451E"/>
    <w:rsid w:val="00AA12A7"/>
    <w:rsid w:val="00AA40A3"/>
    <w:rsid w:val="00AA6589"/>
    <w:rsid w:val="00AA7C41"/>
    <w:rsid w:val="00AB0069"/>
    <w:rsid w:val="00AB637D"/>
    <w:rsid w:val="00AC2375"/>
    <w:rsid w:val="00AC516B"/>
    <w:rsid w:val="00AD0E87"/>
    <w:rsid w:val="00AD1F67"/>
    <w:rsid w:val="00AD6ACF"/>
    <w:rsid w:val="00AD71A1"/>
    <w:rsid w:val="00AE269C"/>
    <w:rsid w:val="00AF14E2"/>
    <w:rsid w:val="00AF74D8"/>
    <w:rsid w:val="00B04FB5"/>
    <w:rsid w:val="00B06209"/>
    <w:rsid w:val="00B147D5"/>
    <w:rsid w:val="00B15196"/>
    <w:rsid w:val="00B16F7D"/>
    <w:rsid w:val="00B30770"/>
    <w:rsid w:val="00B403F2"/>
    <w:rsid w:val="00B45346"/>
    <w:rsid w:val="00B608B3"/>
    <w:rsid w:val="00B6489D"/>
    <w:rsid w:val="00B70BF7"/>
    <w:rsid w:val="00B75591"/>
    <w:rsid w:val="00B80170"/>
    <w:rsid w:val="00B81539"/>
    <w:rsid w:val="00B92321"/>
    <w:rsid w:val="00B93944"/>
    <w:rsid w:val="00BA29AC"/>
    <w:rsid w:val="00BB5538"/>
    <w:rsid w:val="00BC1FCA"/>
    <w:rsid w:val="00BC209C"/>
    <w:rsid w:val="00BC5BB9"/>
    <w:rsid w:val="00BC7676"/>
    <w:rsid w:val="00BE3046"/>
    <w:rsid w:val="00BE6EAB"/>
    <w:rsid w:val="00BE7328"/>
    <w:rsid w:val="00BE78DF"/>
    <w:rsid w:val="00BF3EB6"/>
    <w:rsid w:val="00BF72E1"/>
    <w:rsid w:val="00C030EA"/>
    <w:rsid w:val="00C04315"/>
    <w:rsid w:val="00C05FC4"/>
    <w:rsid w:val="00C13CCD"/>
    <w:rsid w:val="00C15CC2"/>
    <w:rsid w:val="00C44DD9"/>
    <w:rsid w:val="00C4682F"/>
    <w:rsid w:val="00C47AD0"/>
    <w:rsid w:val="00C517BC"/>
    <w:rsid w:val="00C57ADA"/>
    <w:rsid w:val="00C62EDE"/>
    <w:rsid w:val="00C660C3"/>
    <w:rsid w:val="00C66BBB"/>
    <w:rsid w:val="00C80326"/>
    <w:rsid w:val="00C97285"/>
    <w:rsid w:val="00CA2541"/>
    <w:rsid w:val="00CC1CD7"/>
    <w:rsid w:val="00CC578E"/>
    <w:rsid w:val="00CC7422"/>
    <w:rsid w:val="00CD2217"/>
    <w:rsid w:val="00CE0A19"/>
    <w:rsid w:val="00CE4640"/>
    <w:rsid w:val="00CF2BF4"/>
    <w:rsid w:val="00CF5E09"/>
    <w:rsid w:val="00CF7342"/>
    <w:rsid w:val="00CF7BF3"/>
    <w:rsid w:val="00CF7F78"/>
    <w:rsid w:val="00D01D90"/>
    <w:rsid w:val="00D0406D"/>
    <w:rsid w:val="00D06D67"/>
    <w:rsid w:val="00D25533"/>
    <w:rsid w:val="00D25CF6"/>
    <w:rsid w:val="00D26DD8"/>
    <w:rsid w:val="00D27EDE"/>
    <w:rsid w:val="00D33199"/>
    <w:rsid w:val="00D33BA5"/>
    <w:rsid w:val="00D34677"/>
    <w:rsid w:val="00D3606D"/>
    <w:rsid w:val="00D43FBE"/>
    <w:rsid w:val="00D457A4"/>
    <w:rsid w:val="00D52882"/>
    <w:rsid w:val="00D54BFC"/>
    <w:rsid w:val="00D6474E"/>
    <w:rsid w:val="00D6678D"/>
    <w:rsid w:val="00D66EF8"/>
    <w:rsid w:val="00D70717"/>
    <w:rsid w:val="00D730D9"/>
    <w:rsid w:val="00D73C58"/>
    <w:rsid w:val="00D82A32"/>
    <w:rsid w:val="00D84A12"/>
    <w:rsid w:val="00D85620"/>
    <w:rsid w:val="00D91854"/>
    <w:rsid w:val="00D94304"/>
    <w:rsid w:val="00D956C3"/>
    <w:rsid w:val="00D97A16"/>
    <w:rsid w:val="00DA2354"/>
    <w:rsid w:val="00DA35CC"/>
    <w:rsid w:val="00DB3110"/>
    <w:rsid w:val="00DB5032"/>
    <w:rsid w:val="00DB6E6E"/>
    <w:rsid w:val="00DB7648"/>
    <w:rsid w:val="00DC101B"/>
    <w:rsid w:val="00DC73FB"/>
    <w:rsid w:val="00DD609A"/>
    <w:rsid w:val="00DF26A0"/>
    <w:rsid w:val="00DF271F"/>
    <w:rsid w:val="00E03905"/>
    <w:rsid w:val="00E05CE8"/>
    <w:rsid w:val="00E12651"/>
    <w:rsid w:val="00E1346B"/>
    <w:rsid w:val="00E17364"/>
    <w:rsid w:val="00E22810"/>
    <w:rsid w:val="00E24E42"/>
    <w:rsid w:val="00E24EA4"/>
    <w:rsid w:val="00E30324"/>
    <w:rsid w:val="00E30ECD"/>
    <w:rsid w:val="00E31D19"/>
    <w:rsid w:val="00E32622"/>
    <w:rsid w:val="00E32EFA"/>
    <w:rsid w:val="00E40062"/>
    <w:rsid w:val="00E43D54"/>
    <w:rsid w:val="00E46937"/>
    <w:rsid w:val="00E543BD"/>
    <w:rsid w:val="00E62189"/>
    <w:rsid w:val="00E62D8C"/>
    <w:rsid w:val="00E71C26"/>
    <w:rsid w:val="00E74478"/>
    <w:rsid w:val="00E925FD"/>
    <w:rsid w:val="00EA69AB"/>
    <w:rsid w:val="00EB34CB"/>
    <w:rsid w:val="00EB689C"/>
    <w:rsid w:val="00EB6A82"/>
    <w:rsid w:val="00EC0B07"/>
    <w:rsid w:val="00EC232C"/>
    <w:rsid w:val="00EC444F"/>
    <w:rsid w:val="00EC4AEE"/>
    <w:rsid w:val="00EC77D5"/>
    <w:rsid w:val="00ED0CD0"/>
    <w:rsid w:val="00ED12FF"/>
    <w:rsid w:val="00ED4A62"/>
    <w:rsid w:val="00EE63F9"/>
    <w:rsid w:val="00EF6E0D"/>
    <w:rsid w:val="00EF7BD6"/>
    <w:rsid w:val="00F00CFC"/>
    <w:rsid w:val="00F02F24"/>
    <w:rsid w:val="00F036AF"/>
    <w:rsid w:val="00F1561C"/>
    <w:rsid w:val="00F20081"/>
    <w:rsid w:val="00F24687"/>
    <w:rsid w:val="00F25094"/>
    <w:rsid w:val="00F30908"/>
    <w:rsid w:val="00F416F0"/>
    <w:rsid w:val="00F42A04"/>
    <w:rsid w:val="00F54573"/>
    <w:rsid w:val="00F552C8"/>
    <w:rsid w:val="00F56770"/>
    <w:rsid w:val="00F57063"/>
    <w:rsid w:val="00F57087"/>
    <w:rsid w:val="00F6674E"/>
    <w:rsid w:val="00F7159E"/>
    <w:rsid w:val="00F76201"/>
    <w:rsid w:val="00F821B8"/>
    <w:rsid w:val="00F87894"/>
    <w:rsid w:val="00F95617"/>
    <w:rsid w:val="00FA36FA"/>
    <w:rsid w:val="00FA41DF"/>
    <w:rsid w:val="00FB5F52"/>
    <w:rsid w:val="00FD6DC4"/>
    <w:rsid w:val="00FE3820"/>
    <w:rsid w:val="00FF2C28"/>
    <w:rsid w:val="00FF6BF2"/>
    <w:rsid w:val="00FF724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955D"/>
  <w15:docId w15:val="{7A6E206B-56DE-4734-88CF-F78F15E02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326"/>
    <w:pPr>
      <w:autoSpaceDE w:val="0"/>
      <w:autoSpaceDN w:val="0"/>
      <w:adjustRightInd w:val="0"/>
      <w:spacing w:after="0" w:line="260" w:lineRule="atLeast"/>
      <w:textAlignment w:val="center"/>
    </w:pPr>
    <w:rPr>
      <w:rFonts w:ascii="Arial" w:hAnsi="Arial" w:cs="Arial"/>
      <w:sz w:val="20"/>
      <w:szCs w:val="20"/>
      <w:lang w:val="en-US"/>
    </w:rPr>
  </w:style>
  <w:style w:type="paragraph" w:styleId="Overskrift1">
    <w:name w:val="heading 1"/>
    <w:basedOn w:val="Normal"/>
    <w:next w:val="Normal"/>
    <w:link w:val="Overskrift1Tegn"/>
    <w:autoRedefine/>
    <w:uiPriority w:val="9"/>
    <w:qFormat/>
    <w:rsid w:val="003F048F"/>
    <w:pPr>
      <w:spacing w:after="160" w:line="360" w:lineRule="atLeast"/>
      <w:outlineLvl w:val="0"/>
    </w:pPr>
    <w:rPr>
      <w:rFonts w:asciiTheme="majorHAnsi" w:hAnsiTheme="majorHAnsi"/>
      <w:b/>
      <w:sz w:val="28"/>
      <w:szCs w:val="28"/>
    </w:rPr>
  </w:style>
  <w:style w:type="paragraph" w:styleId="Overskrift2">
    <w:name w:val="heading 2"/>
    <w:basedOn w:val="Normal"/>
    <w:next w:val="Normal"/>
    <w:link w:val="Overskrift2Tegn"/>
    <w:autoRedefine/>
    <w:uiPriority w:val="9"/>
    <w:unhideWhenUsed/>
    <w:qFormat/>
    <w:rsid w:val="003F048F"/>
    <w:pPr>
      <w:keepNext/>
      <w:keepLines/>
      <w:spacing w:before="60" w:line="280" w:lineRule="atLeast"/>
      <w:outlineLvl w:val="1"/>
    </w:pPr>
    <w:rPr>
      <w:rFonts w:asciiTheme="majorHAnsi" w:eastAsiaTheme="majorEastAsia" w:hAnsiTheme="majorHAnsi" w:cstheme="majorBidi"/>
      <w:b/>
      <w:bCs/>
      <w:sz w:val="22"/>
      <w:szCs w:val="22"/>
      <w:lang w:val="da-DK"/>
    </w:rPr>
  </w:style>
  <w:style w:type="paragraph" w:styleId="Overskrift3">
    <w:name w:val="heading 3"/>
    <w:basedOn w:val="Normal"/>
    <w:next w:val="Normal"/>
    <w:link w:val="Overskrift3Tegn"/>
    <w:uiPriority w:val="9"/>
    <w:unhideWhenUsed/>
    <w:rsid w:val="003F048F"/>
    <w:pPr>
      <w:spacing w:line="240" w:lineRule="auto"/>
      <w:ind w:left="85" w:right="85"/>
      <w:textAlignment w:val="auto"/>
      <w:outlineLvl w:val="2"/>
    </w:pPr>
    <w:rPr>
      <w:rFonts w:eastAsiaTheme="majorEastAsia"/>
      <w:b/>
      <w:bCs/>
      <w:sz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Afsender">
    <w:name w:val="Afsender"/>
    <w:basedOn w:val="Normal"/>
    <w:link w:val="AfsenderTegn"/>
    <w:qFormat/>
    <w:rsid w:val="00C04315"/>
    <w:pPr>
      <w:spacing w:after="60" w:line="360" w:lineRule="auto"/>
      <w:ind w:left="284"/>
    </w:pPr>
    <w:rPr>
      <w:b/>
      <w:sz w:val="14"/>
      <w:szCs w:val="16"/>
      <w:lang w:val="da-DK"/>
    </w:rPr>
  </w:style>
  <w:style w:type="character" w:customStyle="1" w:styleId="AfsenderTegn">
    <w:name w:val="Afsender Tegn"/>
    <w:basedOn w:val="Standardskrifttypeiafsnit"/>
    <w:link w:val="Afsender"/>
    <w:rsid w:val="00C04315"/>
    <w:rPr>
      <w:rFonts w:ascii="Arial" w:hAnsi="Arial" w:cs="Arial"/>
      <w:b/>
      <w:sz w:val="14"/>
      <w:szCs w:val="16"/>
    </w:rPr>
  </w:style>
  <w:style w:type="table" w:styleId="Almindeligtabel3">
    <w:name w:val="Plain Table 3"/>
    <w:aliases w:val="Tom skabelon BEREGNINGER"/>
    <w:basedOn w:val="Tabel-Normal"/>
    <w:uiPriority w:val="43"/>
    <w:rsid w:val="003F048F"/>
    <w:pPr>
      <w:spacing w:after="0" w:line="240" w:lineRule="auto"/>
    </w:pPr>
    <w:rPr>
      <w:sz w:val="18"/>
    </w:rPr>
    <w:tblPr>
      <w:tblStyleRowBandSize w:val="1"/>
      <w:tblStyleColBandSize w:val="1"/>
      <w:tblInd w:w="57" w:type="dxa"/>
    </w:tblPr>
    <w:tblStylePr w:type="firstRow">
      <w:rPr>
        <w:b/>
        <w:bCs/>
        <w:caps/>
      </w:rPr>
      <w:tblPr/>
      <w:tcPr>
        <w:tcBorders>
          <w:bottom w:val="single" w:sz="4" w:space="0" w:color="A5A5A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5A5A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revtitel">
    <w:name w:val="Brevtitel"/>
    <w:basedOn w:val="Overskrift1"/>
    <w:next w:val="Normal"/>
    <w:link w:val="BrevtitelTegn"/>
    <w:rsid w:val="003F048F"/>
    <w:pPr>
      <w:spacing w:before="3640" w:line="320" w:lineRule="atLeast"/>
    </w:pPr>
  </w:style>
  <w:style w:type="character" w:customStyle="1" w:styleId="BrevtitelTegn">
    <w:name w:val="Brevtitel Tegn"/>
    <w:basedOn w:val="Overskrift1Tegn"/>
    <w:link w:val="Brevtitel"/>
    <w:rsid w:val="003F048F"/>
    <w:rPr>
      <w:rFonts w:asciiTheme="majorHAnsi" w:hAnsiTheme="majorHAnsi" w:cs="Arial"/>
      <w:b/>
      <w:color w:val="000000"/>
      <w:sz w:val="28"/>
      <w:szCs w:val="28"/>
      <w:lang w:val="en-US"/>
    </w:rPr>
  </w:style>
  <w:style w:type="paragraph" w:customStyle="1" w:styleId="Default">
    <w:name w:val="Default"/>
    <w:rsid w:val="003F048F"/>
    <w:pPr>
      <w:autoSpaceDE w:val="0"/>
      <w:autoSpaceDN w:val="0"/>
      <w:adjustRightInd w:val="0"/>
      <w:spacing w:after="0" w:line="240" w:lineRule="auto"/>
    </w:pPr>
    <w:rPr>
      <w:rFonts w:ascii="Arial" w:hAnsi="Arial" w:cs="Arial"/>
      <w:color w:val="000000"/>
      <w:sz w:val="24"/>
      <w:szCs w:val="24"/>
    </w:rPr>
  </w:style>
  <w:style w:type="paragraph" w:styleId="Ingenafstand">
    <w:name w:val="No Spacing"/>
    <w:aliases w:val="Tabeltekst"/>
    <w:basedOn w:val="Normal"/>
    <w:link w:val="IngenafstandTegn"/>
    <w:qFormat/>
    <w:rsid w:val="003F048F"/>
    <w:pPr>
      <w:spacing w:before="80" w:after="80" w:line="220" w:lineRule="atLeast"/>
      <w:ind w:left="85" w:right="85"/>
      <w:jc w:val="right"/>
    </w:pPr>
    <w:rPr>
      <w:bCs/>
      <w:sz w:val="18"/>
      <w:lang w:val="da-DK"/>
    </w:rPr>
  </w:style>
  <w:style w:type="character" w:customStyle="1" w:styleId="IngenafstandTegn">
    <w:name w:val="Ingen afstand Tegn"/>
    <w:aliases w:val="Tabeltekst Tegn"/>
    <w:basedOn w:val="Standardskrifttypeiafsnit"/>
    <w:link w:val="Ingenafstand"/>
    <w:rsid w:val="003F048F"/>
    <w:rPr>
      <w:rFonts w:ascii="Arial" w:hAnsi="Arial" w:cs="Arial"/>
      <w:bCs/>
      <w:color w:val="000000"/>
      <w:sz w:val="18"/>
      <w:szCs w:val="20"/>
    </w:rPr>
  </w:style>
  <w:style w:type="character" w:customStyle="1" w:styleId="Overskrift1Tegn">
    <w:name w:val="Overskrift 1 Tegn"/>
    <w:basedOn w:val="Standardskrifttypeiafsnit"/>
    <w:link w:val="Overskrift1"/>
    <w:uiPriority w:val="9"/>
    <w:rsid w:val="003F048F"/>
    <w:rPr>
      <w:rFonts w:asciiTheme="majorHAnsi" w:hAnsiTheme="majorHAnsi" w:cs="Arial"/>
      <w:b/>
      <w:color w:val="000000"/>
      <w:sz w:val="28"/>
      <w:szCs w:val="28"/>
      <w:lang w:val="en-US"/>
    </w:rPr>
  </w:style>
  <w:style w:type="paragraph" w:customStyle="1" w:styleId="Felttomt">
    <w:name w:val="Felt tomt"/>
    <w:basedOn w:val="Ingenafstand"/>
    <w:link w:val="FelttomtTegn"/>
    <w:qFormat/>
    <w:rsid w:val="003F048F"/>
    <w:pPr>
      <w:keepNext/>
    </w:pPr>
    <w:rPr>
      <w:color w:val="FFFFFF" w:themeColor="background1"/>
      <w:sz w:val="10"/>
    </w:rPr>
  </w:style>
  <w:style w:type="character" w:customStyle="1" w:styleId="FelttomtTegn">
    <w:name w:val="Felt tomt Tegn"/>
    <w:basedOn w:val="IngenafstandTegn"/>
    <w:link w:val="Felttomt"/>
    <w:rsid w:val="003F048F"/>
    <w:rPr>
      <w:rFonts w:ascii="Arial" w:hAnsi="Arial" w:cs="Arial"/>
      <w:bCs/>
      <w:color w:val="FFFFFF" w:themeColor="background1"/>
      <w:sz w:val="10"/>
      <w:szCs w:val="20"/>
    </w:rPr>
  </w:style>
  <w:style w:type="table" w:customStyle="1" w:styleId="FYstandard">
    <w:name w:val="FY standard"/>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table" w:customStyle="1" w:styleId="FYstandard1">
    <w:name w:val="FY standard1"/>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table" w:customStyle="1" w:styleId="FYstandard11">
    <w:name w:val="FY standard11"/>
    <w:basedOn w:val="Tabel-Normal"/>
    <w:uiPriority w:val="99"/>
    <w:rsid w:val="003F048F"/>
    <w:pPr>
      <w:keepNext/>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F2F2F2" w:fill="auto"/>
    </w:tcPr>
    <w:tblStylePr w:type="firstRow">
      <w:rPr>
        <w:rFonts w:ascii="+Tabeloverskrift" w:hAnsi="+Tabeloverskrift"/>
        <w:b w:val="0"/>
        <w:i w:val="0"/>
        <w:sz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F2F2F2" w:fill="auto"/>
      </w:tcPr>
    </w:tblStylePr>
  </w:style>
  <w:style w:type="character" w:customStyle="1" w:styleId="Overskrift2Tegn">
    <w:name w:val="Overskrift 2 Tegn"/>
    <w:basedOn w:val="Standardskrifttypeiafsnit"/>
    <w:link w:val="Overskrift2"/>
    <w:uiPriority w:val="9"/>
    <w:rsid w:val="003F048F"/>
    <w:rPr>
      <w:rFonts w:asciiTheme="majorHAnsi" w:eastAsiaTheme="majorEastAsia" w:hAnsiTheme="majorHAnsi" w:cstheme="majorBidi"/>
      <w:b/>
      <w:bCs/>
    </w:rPr>
  </w:style>
  <w:style w:type="table" w:customStyle="1" w:styleId="FYstandard111">
    <w:name w:val="FY standard111"/>
    <w:basedOn w:val="Tabel-Normal"/>
    <w:uiPriority w:val="99"/>
    <w:rsid w:val="003F048F"/>
    <w:pPr>
      <w:spacing w:after="0" w:line="240" w:lineRule="auto"/>
    </w:pPr>
    <w:rPr>
      <w:sz w:val="18"/>
    </w:rPr>
    <w:tblPr>
      <w:tblBorders>
        <w:top w:val="single" w:sz="4" w:space="0" w:color="000000"/>
        <w:left w:val="single" w:sz="4" w:space="0" w:color="F2F2F2"/>
        <w:bottom w:val="single" w:sz="4" w:space="0" w:color="000000"/>
        <w:right w:val="single" w:sz="4" w:space="0" w:color="F2F2F2"/>
        <w:insideH w:val="single" w:sz="4" w:space="0" w:color="000000"/>
        <w:insideV w:val="single" w:sz="4" w:space="0" w:color="F2F2F2"/>
      </w:tblBorders>
      <w:tblCellMar>
        <w:left w:w="0" w:type="dxa"/>
        <w:right w:w="0" w:type="dxa"/>
      </w:tblCellMar>
    </w:tblPr>
    <w:tcPr>
      <w:shd w:val="clear" w:color="auto" w:fill="auto"/>
    </w:tcPr>
    <w:tblStylePr w:type="firstRow">
      <w:rPr>
        <w:rFonts w:ascii="+Tabeloverskrift" w:hAnsi="+Tabeloverskrift" w:hint="default"/>
        <w:b w:val="0"/>
        <w:i w:val="0"/>
        <w:sz w:val="18"/>
        <w:szCs w:val="18"/>
      </w:rPr>
      <w:tblPr/>
      <w:tcPr>
        <w:shd w:val="clear" w:color="auto" w:fill="F2F2F2"/>
      </w:tcPr>
    </w:tblStylePr>
    <w:tblStylePr w:type="lastRow">
      <w:tblPr/>
      <w:tcPr>
        <w:tcBorders>
          <w:top w:val="single" w:sz="12" w:space="0" w:color="000000"/>
          <w:left w:val="single" w:sz="4" w:space="0" w:color="F2F2F2"/>
          <w:bottom w:val="single" w:sz="12" w:space="0" w:color="000000"/>
          <w:right w:val="single" w:sz="4" w:space="0" w:color="F2F2F2"/>
          <w:insideH w:val="nil"/>
          <w:insideV w:val="nil"/>
          <w:tl2br w:val="nil"/>
          <w:tr2bl w:val="nil"/>
        </w:tcBorders>
        <w:shd w:val="clear" w:color="auto" w:fill="auto"/>
      </w:tcPr>
    </w:tblStylePr>
  </w:style>
  <w:style w:type="character" w:styleId="Hyperlink">
    <w:name w:val="Hyperlink"/>
    <w:basedOn w:val="Standardskrifttypeiafsnit"/>
    <w:uiPriority w:val="99"/>
    <w:unhideWhenUsed/>
    <w:rsid w:val="003F048F"/>
    <w:rPr>
      <w:rFonts w:asciiTheme="minorHAnsi" w:hAnsiTheme="minorHAnsi"/>
      <w:color w:val="0070C0"/>
      <w:sz w:val="20"/>
      <w:u w:val="single"/>
    </w:rPr>
  </w:style>
  <w:style w:type="paragraph" w:customStyle="1" w:styleId="Kolofon">
    <w:name w:val="Kolofon"/>
    <w:basedOn w:val="Normal"/>
    <w:link w:val="KolofonTegn"/>
    <w:qFormat/>
    <w:rsid w:val="003F048F"/>
    <w:pPr>
      <w:spacing w:line="280" w:lineRule="atLeast"/>
      <w:jc w:val="right"/>
    </w:pPr>
    <w:rPr>
      <w:sz w:val="16"/>
      <w:lang w:val="da-DK"/>
    </w:rPr>
  </w:style>
  <w:style w:type="character" w:customStyle="1" w:styleId="KolofonTegn">
    <w:name w:val="Kolofon Tegn"/>
    <w:basedOn w:val="Standardskrifttypeiafsnit"/>
    <w:link w:val="Kolofon"/>
    <w:rsid w:val="003F048F"/>
    <w:rPr>
      <w:rFonts w:ascii="Arial" w:hAnsi="Arial" w:cs="Arial"/>
      <w:color w:val="000000"/>
      <w:sz w:val="16"/>
      <w:szCs w:val="20"/>
    </w:rPr>
  </w:style>
  <w:style w:type="paragraph" w:customStyle="1" w:styleId="Link">
    <w:name w:val="Link"/>
    <w:basedOn w:val="Normal"/>
    <w:link w:val="LinkTegn"/>
    <w:qFormat/>
    <w:rsid w:val="003F048F"/>
    <w:rPr>
      <w:color w:val="0070C0"/>
      <w:u w:val="single"/>
    </w:rPr>
  </w:style>
  <w:style w:type="character" w:customStyle="1" w:styleId="LinkTegn">
    <w:name w:val="Link Tegn"/>
    <w:basedOn w:val="Standardskrifttypeiafsnit"/>
    <w:link w:val="Link"/>
    <w:rsid w:val="003F048F"/>
    <w:rPr>
      <w:rFonts w:ascii="Arial" w:hAnsi="Arial" w:cs="Arial"/>
      <w:color w:val="0070C0"/>
      <w:sz w:val="20"/>
      <w:szCs w:val="20"/>
      <w:u w:val="single"/>
      <w:lang w:val="en-US"/>
    </w:rPr>
  </w:style>
  <w:style w:type="paragraph" w:customStyle="1" w:styleId="Linkkolofon">
    <w:name w:val="Link kolofon"/>
    <w:basedOn w:val="Kolofon"/>
    <w:qFormat/>
    <w:rsid w:val="003F048F"/>
    <w:rPr>
      <w:color w:val="0070C0"/>
      <w:u w:val="single"/>
    </w:rPr>
  </w:style>
  <w:style w:type="paragraph" w:styleId="Listeafsnit">
    <w:name w:val="List Paragraph"/>
    <w:basedOn w:val="Normal"/>
    <w:link w:val="ListeafsnitTegn"/>
    <w:uiPriority w:val="34"/>
    <w:qFormat/>
    <w:rsid w:val="00587014"/>
    <w:pPr>
      <w:numPr>
        <w:numId w:val="26"/>
      </w:numPr>
      <w:contextualSpacing/>
    </w:pPr>
    <w:rPr>
      <w:lang w:val="da-DK"/>
    </w:rPr>
  </w:style>
  <w:style w:type="character" w:customStyle="1" w:styleId="ListeafsnitTegn">
    <w:name w:val="Listeafsnit Tegn"/>
    <w:basedOn w:val="Standardskrifttypeiafsnit"/>
    <w:link w:val="Listeafsnit"/>
    <w:uiPriority w:val="34"/>
    <w:rsid w:val="00587014"/>
    <w:rPr>
      <w:rFonts w:ascii="Arial" w:hAnsi="Arial" w:cs="Arial"/>
      <w:sz w:val="20"/>
      <w:szCs w:val="20"/>
    </w:rPr>
  </w:style>
  <w:style w:type="paragraph" w:customStyle="1" w:styleId="Liste1">
    <w:name w:val="Liste1"/>
    <w:basedOn w:val="Listeafsnit"/>
    <w:uiPriority w:val="99"/>
    <w:rsid w:val="003F048F"/>
    <w:pPr>
      <w:ind w:left="357" w:hanging="357"/>
    </w:pPr>
  </w:style>
  <w:style w:type="table" w:styleId="Lysskygge">
    <w:name w:val="Light Shading"/>
    <w:basedOn w:val="Tabel-Normal"/>
    <w:uiPriority w:val="60"/>
    <w:rsid w:val="003F048F"/>
    <w:pPr>
      <w:spacing w:after="0" w:line="240" w:lineRule="auto"/>
    </w:pPr>
    <w:rPr>
      <w:color w:val="393939" w:themeColor="text1" w:themeShade="BF"/>
    </w:rPr>
    <w:tblPr>
      <w:tblStyleRowBandSize w:val="1"/>
      <w:tblStyleColBandSize w:val="1"/>
      <w:tblBorders>
        <w:top w:val="single" w:sz="8" w:space="0" w:color="4D4D4D" w:themeColor="text1"/>
        <w:bottom w:val="single" w:sz="8" w:space="0" w:color="4D4D4D" w:themeColor="text1"/>
      </w:tblBorders>
    </w:tblPr>
    <w:tblStylePr w:type="firstRow">
      <w:pPr>
        <w:spacing w:before="0" w:after="0" w:line="240" w:lineRule="auto"/>
      </w:pPr>
      <w:rPr>
        <w:b/>
        <w:bCs/>
      </w:rPr>
      <w:tblPr/>
      <w:tcPr>
        <w:tcBorders>
          <w:top w:val="single" w:sz="8" w:space="0" w:color="4D4D4D" w:themeColor="text1"/>
          <w:left w:val="nil"/>
          <w:bottom w:val="single" w:sz="8" w:space="0" w:color="4D4D4D" w:themeColor="text1"/>
          <w:right w:val="nil"/>
          <w:insideH w:val="nil"/>
          <w:insideV w:val="nil"/>
        </w:tcBorders>
      </w:tcPr>
    </w:tblStylePr>
    <w:tblStylePr w:type="lastRow">
      <w:pPr>
        <w:spacing w:before="0" w:after="0" w:line="240" w:lineRule="auto"/>
      </w:pPr>
      <w:rPr>
        <w:b/>
        <w:bCs/>
      </w:rPr>
      <w:tblPr/>
      <w:tcPr>
        <w:tcBorders>
          <w:top w:val="single" w:sz="8" w:space="0" w:color="4D4D4D" w:themeColor="text1"/>
          <w:left w:val="nil"/>
          <w:bottom w:val="single" w:sz="8" w:space="0" w:color="4D4D4D"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paragraph" w:styleId="Markeringsbobletekst">
    <w:name w:val="Balloon Text"/>
    <w:basedOn w:val="Normal"/>
    <w:link w:val="MarkeringsbobletekstTegn"/>
    <w:uiPriority w:val="99"/>
    <w:semiHidden/>
    <w:unhideWhenUsed/>
    <w:rsid w:val="003F048F"/>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F048F"/>
    <w:rPr>
      <w:rFonts w:ascii="Tahoma" w:hAnsi="Tahoma" w:cs="Tahoma"/>
      <w:color w:val="000000"/>
      <w:sz w:val="16"/>
      <w:szCs w:val="16"/>
      <w:lang w:val="en-US"/>
    </w:rPr>
  </w:style>
  <w:style w:type="paragraph" w:styleId="Opstilling-punkttegn">
    <w:name w:val="List Bullet"/>
    <w:basedOn w:val="Normal"/>
    <w:uiPriority w:val="99"/>
    <w:semiHidden/>
    <w:unhideWhenUsed/>
    <w:rsid w:val="003F048F"/>
    <w:pPr>
      <w:numPr>
        <w:numId w:val="22"/>
      </w:numPr>
      <w:contextualSpacing/>
    </w:pPr>
  </w:style>
  <w:style w:type="paragraph" w:styleId="Opstilling-talellerbogst">
    <w:name w:val="List Number"/>
    <w:basedOn w:val="Normal"/>
    <w:uiPriority w:val="99"/>
    <w:semiHidden/>
    <w:unhideWhenUsed/>
    <w:rsid w:val="003F048F"/>
    <w:pPr>
      <w:numPr>
        <w:numId w:val="21"/>
      </w:numPr>
      <w:contextualSpacing/>
    </w:pPr>
  </w:style>
  <w:style w:type="table" w:customStyle="1" w:styleId="Pensionstandard">
    <w:name w:val="Pension standard"/>
    <w:basedOn w:val="Tabel-Normal"/>
    <w:uiPriority w:val="99"/>
    <w:rsid w:val="003F048F"/>
    <w:pPr>
      <w:keepNext/>
      <w:spacing w:after="0" w:line="240" w:lineRule="auto"/>
    </w:pPr>
    <w:rPr>
      <w:sz w:val="18"/>
    </w:rPr>
    <w:tblPr>
      <w:tblBorders>
        <w:top w:val="single" w:sz="4" w:space="0" w:color="000000" w:themeColor="background2"/>
        <w:left w:val="single" w:sz="4" w:space="0" w:color="000000" w:themeColor="background2"/>
        <w:bottom w:val="single" w:sz="4" w:space="0" w:color="000000" w:themeColor="background2"/>
        <w:right w:val="single" w:sz="4" w:space="0" w:color="000000" w:themeColor="background2"/>
        <w:insideH w:val="single" w:sz="4" w:space="0" w:color="000000" w:themeColor="background2"/>
        <w:insideV w:val="single" w:sz="4" w:space="0" w:color="000000" w:themeColor="background2"/>
      </w:tblBorders>
      <w:tblCellMar>
        <w:left w:w="0" w:type="dxa"/>
        <w:right w:w="0" w:type="dxa"/>
      </w:tblCellMar>
    </w:tblPr>
    <w:tcPr>
      <w:shd w:val="clear" w:color="F2F2F2" w:themeColor="background1" w:themeShade="F2" w:fill="auto"/>
    </w:tcPr>
    <w:tblStylePr w:type="firstRow">
      <w:rPr>
        <w:rFonts w:ascii="+Tabeloverskrift" w:hAnsi="+Tabeloverskrift"/>
        <w:b w:val="0"/>
        <w:i w:val="0"/>
        <w:sz w:val="18"/>
      </w:rPr>
      <w:tblPr/>
      <w:tcPr>
        <w:shd w:val="clear" w:color="auto" w:fill="F2F2F2" w:themeFill="background1" w:themeFillShade="F2"/>
      </w:tcPr>
    </w:tblStylePr>
    <w:tblStylePr w:type="lastRow">
      <w:tblPr/>
      <w:tcPr>
        <w:tcBorders>
          <w:top w:val="single" w:sz="12" w:space="0" w:color="000000" w:themeColor="background2"/>
          <w:left w:val="single" w:sz="4" w:space="0" w:color="F2F2F2" w:themeColor="background1" w:themeShade="F2"/>
          <w:bottom w:val="single" w:sz="12" w:space="0" w:color="000000" w:themeColor="background2"/>
          <w:right w:val="single" w:sz="4" w:space="0" w:color="F2F2F2" w:themeColor="background1" w:themeShade="F2"/>
          <w:insideH w:val="nil"/>
          <w:insideV w:val="nil"/>
          <w:tl2br w:val="nil"/>
          <w:tr2bl w:val="nil"/>
        </w:tcBorders>
        <w:shd w:val="clear" w:color="F2F2F2" w:themeColor="background1" w:themeShade="F2" w:fill="auto"/>
      </w:tcPr>
    </w:tblStylePr>
  </w:style>
  <w:style w:type="character" w:styleId="Pladsholdertekst">
    <w:name w:val="Placeholder Text"/>
    <w:basedOn w:val="Standardskrifttypeiafsnit"/>
    <w:uiPriority w:val="99"/>
    <w:semiHidden/>
    <w:rsid w:val="003F048F"/>
    <w:rPr>
      <w:color w:val="808080"/>
    </w:rPr>
  </w:style>
  <w:style w:type="paragraph" w:customStyle="1" w:styleId="Punktopstilling">
    <w:name w:val="Punkt opstilling"/>
    <w:basedOn w:val="Opstilling-punkttegn"/>
    <w:link w:val="PunktopstillingTegn"/>
    <w:rsid w:val="003F048F"/>
    <w:pPr>
      <w:spacing w:before="200" w:after="200"/>
      <w:ind w:left="357" w:hanging="357"/>
    </w:pPr>
  </w:style>
  <w:style w:type="character" w:customStyle="1" w:styleId="PunktopstillingTegn">
    <w:name w:val="Punkt opstilling Tegn"/>
    <w:basedOn w:val="ListeafsnitTegn"/>
    <w:link w:val="Punktopstilling"/>
    <w:rsid w:val="003F048F"/>
    <w:rPr>
      <w:rFonts w:ascii="Arial" w:hAnsi="Arial" w:cs="Arial"/>
      <w:color w:val="000000"/>
      <w:sz w:val="20"/>
      <w:szCs w:val="20"/>
      <w:lang w:val="en-US"/>
    </w:rPr>
  </w:style>
  <w:style w:type="paragraph" w:styleId="Sidefod">
    <w:name w:val="footer"/>
    <w:basedOn w:val="Normal"/>
    <w:link w:val="SidefodTegn"/>
    <w:uiPriority w:val="99"/>
    <w:unhideWhenUsed/>
    <w:rsid w:val="003F048F"/>
    <w:pPr>
      <w:tabs>
        <w:tab w:val="center" w:pos="4680"/>
        <w:tab w:val="right" w:pos="9360"/>
      </w:tabs>
      <w:spacing w:line="240" w:lineRule="auto"/>
    </w:pPr>
  </w:style>
  <w:style w:type="character" w:customStyle="1" w:styleId="SidefodTegn">
    <w:name w:val="Sidefod Tegn"/>
    <w:basedOn w:val="Standardskrifttypeiafsnit"/>
    <w:link w:val="Sidefod"/>
    <w:uiPriority w:val="99"/>
    <w:rsid w:val="003F048F"/>
    <w:rPr>
      <w:rFonts w:ascii="Arial" w:hAnsi="Arial" w:cs="Arial"/>
      <w:color w:val="000000"/>
      <w:sz w:val="20"/>
      <w:szCs w:val="20"/>
      <w:lang w:val="en-US"/>
    </w:rPr>
  </w:style>
  <w:style w:type="paragraph" w:styleId="Sidehoved">
    <w:name w:val="header"/>
    <w:basedOn w:val="Normal"/>
    <w:link w:val="SidehovedTegn"/>
    <w:uiPriority w:val="99"/>
    <w:unhideWhenUsed/>
    <w:rsid w:val="003F048F"/>
    <w:pPr>
      <w:tabs>
        <w:tab w:val="center" w:pos="4680"/>
        <w:tab w:val="right" w:pos="9360"/>
      </w:tabs>
      <w:spacing w:line="240" w:lineRule="auto"/>
    </w:pPr>
  </w:style>
  <w:style w:type="character" w:customStyle="1" w:styleId="SidehovedTegn">
    <w:name w:val="Sidehoved Tegn"/>
    <w:basedOn w:val="Standardskrifttypeiafsnit"/>
    <w:link w:val="Sidehoved"/>
    <w:uiPriority w:val="99"/>
    <w:rsid w:val="003F048F"/>
    <w:rPr>
      <w:rFonts w:ascii="Arial" w:hAnsi="Arial" w:cs="Arial"/>
      <w:color w:val="000000"/>
      <w:sz w:val="20"/>
      <w:szCs w:val="20"/>
      <w:lang w:val="en-US"/>
    </w:rPr>
  </w:style>
  <w:style w:type="table" w:styleId="Tabel-Gitter">
    <w:name w:val="Table Grid"/>
    <w:basedOn w:val="Tabel-Normal"/>
    <w:uiPriority w:val="59"/>
    <w:rsid w:val="003F048F"/>
    <w:pPr>
      <w:spacing w:after="0" w:line="220" w:lineRule="atLeast"/>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style>
  <w:style w:type="table" w:customStyle="1" w:styleId="Tabel-Gitter1">
    <w:name w:val="Tabel - Gitter1"/>
    <w:basedOn w:val="Tabel-Normal"/>
    <w:next w:val="Tabel-Gitter"/>
    <w:uiPriority w:val="59"/>
    <w:rsid w:val="003F048F"/>
    <w:pPr>
      <w:spacing w:after="0" w:line="220" w:lineRule="atLeast"/>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style>
  <w:style w:type="paragraph" w:customStyle="1" w:styleId="Tabeltotal">
    <w:name w:val="Tabel total"/>
    <w:basedOn w:val="Normal"/>
    <w:link w:val="TabeltotalTegn"/>
    <w:rsid w:val="003F048F"/>
    <w:pPr>
      <w:spacing w:before="80" w:after="80" w:line="220" w:lineRule="atLeast"/>
      <w:ind w:left="85" w:right="85"/>
    </w:pPr>
    <w:rPr>
      <w:b/>
      <w:sz w:val="18"/>
    </w:rPr>
  </w:style>
  <w:style w:type="character" w:customStyle="1" w:styleId="TabeltotalTegn">
    <w:name w:val="Tabel total Tegn"/>
    <w:basedOn w:val="Standardskrifttypeiafsnit"/>
    <w:link w:val="Tabeltotal"/>
    <w:rsid w:val="003F048F"/>
    <w:rPr>
      <w:rFonts w:ascii="Arial" w:hAnsi="Arial" w:cs="Arial"/>
      <w:b/>
      <w:color w:val="000000"/>
      <w:sz w:val="18"/>
      <w:szCs w:val="20"/>
      <w:lang w:val="en-US"/>
    </w:rPr>
  </w:style>
  <w:style w:type="paragraph" w:customStyle="1" w:styleId="Talopstilling">
    <w:name w:val="Tal opstilling"/>
    <w:basedOn w:val="Opstilling-talellerbogst"/>
    <w:link w:val="TalopstillingTegn"/>
    <w:rsid w:val="003F048F"/>
    <w:pPr>
      <w:numPr>
        <w:numId w:val="23"/>
      </w:numPr>
      <w:spacing w:before="200" w:after="200"/>
    </w:pPr>
    <w:rPr>
      <w:lang w:val="da-DK"/>
    </w:rPr>
  </w:style>
  <w:style w:type="character" w:customStyle="1" w:styleId="TalopstillingTegn">
    <w:name w:val="Tal opstilling Tegn"/>
    <w:basedOn w:val="ListeafsnitTegn"/>
    <w:link w:val="Talopstilling"/>
    <w:rsid w:val="003F048F"/>
    <w:rPr>
      <w:rFonts w:ascii="Arial" w:hAnsi="Arial" w:cs="Arial"/>
      <w:color w:val="000000"/>
      <w:sz w:val="20"/>
      <w:szCs w:val="20"/>
    </w:rPr>
  </w:style>
  <w:style w:type="paragraph" w:customStyle="1" w:styleId="Adresse">
    <w:name w:val="Adresse"/>
    <w:basedOn w:val="Normal"/>
    <w:link w:val="AdresseTegn"/>
    <w:qFormat/>
    <w:rsid w:val="0076248F"/>
    <w:pPr>
      <w:spacing w:line="216" w:lineRule="auto"/>
      <w:ind w:left="284" w:right="2835"/>
    </w:pPr>
    <w:rPr>
      <w:sz w:val="16"/>
      <w:szCs w:val="16"/>
    </w:rPr>
  </w:style>
  <w:style w:type="character" w:customStyle="1" w:styleId="AdresseTegn">
    <w:name w:val="Adresse Tegn"/>
    <w:basedOn w:val="Standardskrifttypeiafsnit"/>
    <w:link w:val="Adresse"/>
    <w:rsid w:val="0076248F"/>
    <w:rPr>
      <w:rFonts w:ascii="Arial" w:hAnsi="Arial" w:cs="Arial"/>
      <w:color w:val="000000"/>
      <w:sz w:val="16"/>
      <w:szCs w:val="16"/>
      <w:lang w:val="en-US"/>
    </w:rPr>
  </w:style>
  <w:style w:type="numbering" w:customStyle="1" w:styleId="TypografiPunkttegnSymbolsymbolVenstre063cmHngende06">
    <w:name w:val="Typografi Punkttegn Symbol (symbol) Venstre:  063 cm Hængende:  06..."/>
    <w:basedOn w:val="Ingenoversigt"/>
    <w:rsid w:val="003F048F"/>
    <w:pPr>
      <w:numPr>
        <w:numId w:val="24"/>
      </w:numPr>
    </w:pPr>
  </w:style>
  <w:style w:type="numbering" w:customStyle="1" w:styleId="Typografi1">
    <w:name w:val="Typografi1"/>
    <w:uiPriority w:val="99"/>
    <w:rsid w:val="003F048F"/>
    <w:pPr>
      <w:numPr>
        <w:numId w:val="25"/>
      </w:numPr>
    </w:pPr>
  </w:style>
  <w:style w:type="character" w:customStyle="1" w:styleId="Ulstomtale1">
    <w:name w:val="Uløst omtale1"/>
    <w:basedOn w:val="Standardskrifttypeiafsnit"/>
    <w:uiPriority w:val="99"/>
    <w:rsid w:val="003F048F"/>
    <w:rPr>
      <w:color w:val="605E5C"/>
      <w:shd w:val="clear" w:color="auto" w:fill="E1DFDD"/>
    </w:rPr>
  </w:style>
  <w:style w:type="character" w:customStyle="1" w:styleId="Overskrift3Tegn">
    <w:name w:val="Overskrift 3 Tegn"/>
    <w:basedOn w:val="Standardskrifttypeiafsnit"/>
    <w:link w:val="Overskrift3"/>
    <w:uiPriority w:val="9"/>
    <w:rsid w:val="003F048F"/>
    <w:rPr>
      <w:rFonts w:ascii="Arial" w:eastAsiaTheme="majorEastAsia" w:hAnsi="Arial" w:cs="Arial"/>
      <w:b/>
      <w:bCs/>
      <w:color w:val="000000"/>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borger.dk/pension"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orger.dk/pension"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mo\Downloads\np_1717.dotx" TargetMode="External"/></Relationships>
</file>

<file path=word/theme/theme1.xml><?xml version="1.0" encoding="utf-8"?>
<a:theme xmlns:a="http://schemas.openxmlformats.org/drawingml/2006/main" name="Kontortema">
  <a:themeElements>
    <a:clrScheme name="atp">
      <a:dk1>
        <a:srgbClr val="4D4D4D"/>
      </a:dk1>
      <a:lt1>
        <a:sysClr val="window" lastClr="FFFFFF"/>
      </a:lt1>
      <a:dk2>
        <a:srgbClr val="4D5D1E"/>
      </a:dk2>
      <a:lt2>
        <a:srgbClr val="000000"/>
      </a:lt2>
      <a:accent1>
        <a:srgbClr val="ADC232"/>
      </a:accent1>
      <a:accent2>
        <a:srgbClr val="A2A2A2"/>
      </a:accent2>
      <a:accent3>
        <a:srgbClr val="4D5D1E"/>
      </a:accent3>
      <a:accent4>
        <a:srgbClr val="CC6600"/>
      </a:accent4>
      <a:accent5>
        <a:srgbClr val="B41E0A"/>
      </a:accent5>
      <a:accent6>
        <a:srgbClr val="7D961E"/>
      </a:accent6>
      <a:hlink>
        <a:srgbClr val="0000FF"/>
      </a:hlink>
      <a:folHlink>
        <a:srgbClr val="800080"/>
      </a:folHlink>
    </a:clrScheme>
    <a:fontScheme name="Arial">
      <a:majorFont>
        <a:latin typeface="Arial"/>
        <a:ea typeface=""/>
        <a:cs typeface=""/>
      </a:majorFont>
      <a:minorFont>
        <a:latin typeface="Arial"/>
        <a:ea typeface=""/>
        <a:cs typeface=""/>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8B259CAB-1A47-4EDC-BEFE-D407447E6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np_1717.dotx</Template>
  <TotalTime>1</TotalTime>
  <Pages>4</Pages>
  <Words>1274</Words>
  <Characters>7778</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ATP</Company>
  <LinksUpToDate>false</LinksUpToDate>
  <CharactersWithSpaces>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Shahid Mahmood - HMO</dc:creator>
  <cp:lastModifiedBy>Hamza Shahid Mahmood - HMO</cp:lastModifiedBy>
  <cp:revision>1</cp:revision>
  <cp:lastPrinted>2023-05-12T09:18:00Z</cp:lastPrinted>
  <dcterms:created xsi:type="dcterms:W3CDTF">2025-07-08T11:31:00Z</dcterms:created>
  <dcterms:modified xsi:type="dcterms:W3CDTF">2025-07-08T11:32:00Z</dcterms:modified>
</cp:coreProperties>
</file>